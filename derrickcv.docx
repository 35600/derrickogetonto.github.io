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6E6E6" w:themeColor="accent4"/>
  <w:body>
    <w:p w14:paraId="25EF619B" w14:textId="50E07083" w:rsidR="00E95D08" w:rsidRDefault="00084F77" w:rsidP="001C6718">
      <w:r>
        <w:rPr>
          <w:noProof/>
          <w:sz w:val="2"/>
          <w:szCs w:val="2"/>
          <w:lang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50C838B" wp14:editId="001329DE">
                <wp:simplePos x="0" y="0"/>
                <wp:positionH relativeFrom="page">
                  <wp:align>left</wp:align>
                </wp:positionH>
                <wp:positionV relativeFrom="paragraph">
                  <wp:posOffset>3873500</wp:posOffset>
                </wp:positionV>
                <wp:extent cx="3784600" cy="6064250"/>
                <wp:effectExtent l="0" t="0" r="25400" b="12700"/>
                <wp:wrapNone/>
                <wp:docPr id="108824463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4600" cy="6064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BA9F7A" w14:textId="3C3AB659" w:rsidR="00B9245D" w:rsidRPr="00B9245D" w:rsidRDefault="00B9245D" w:rsidP="00CC17FB">
                            <w:pPr>
                              <w:spacing w:line="360" w:lineRule="auto"/>
                              <w:rPr>
                                <w:rFonts w:asciiTheme="majorHAnsi" w:hAnsiTheme="majorHAnsi" w:cstheme="minorHAnsi"/>
                                <w:sz w:val="22"/>
                                <w:szCs w:val="22"/>
                              </w:rPr>
                            </w:pPr>
                            <w:r w:rsidRPr="00B9245D">
                              <w:rPr>
                                <w:rFonts w:asciiTheme="majorHAnsi" w:hAnsiTheme="majorHAnsi" w:cstheme="minorHAnsi"/>
                                <w:color w:val="808080" w:themeColor="background1" w:themeShade="80"/>
                                <w:sz w:val="22"/>
                                <w:szCs w:val="22"/>
                              </w:rPr>
                              <w:t>Front-End Developer</w:t>
                            </w:r>
                          </w:p>
                          <w:p w14:paraId="2BB83B28" w14:textId="04B0C571" w:rsidR="00B9245D" w:rsidRDefault="00CC17FB" w:rsidP="00CC17FB">
                            <w:pPr>
                              <w:spacing w:line="360" w:lineRule="auto"/>
                            </w:pPr>
                            <w:r w:rsidRPr="00CC17FB">
                              <w:rPr>
                                <w:b/>
                                <w:bCs/>
                                <w:color w:val="808080" w:themeColor="background1" w:themeShade="80"/>
                              </w:rPr>
                              <w:t>SKILLS</w:t>
                            </w:r>
                            <w:r>
                              <w:t>:</w:t>
                            </w:r>
                          </w:p>
                          <w:p w14:paraId="21BFED5D" w14:textId="41D9CFC5" w:rsidR="00084F77" w:rsidRPr="00CC17FB" w:rsidRDefault="00084F77" w:rsidP="00CC17FB">
                            <w:pPr>
                              <w:spacing w:line="360" w:lineRule="auto"/>
                              <w:rPr>
                                <w:color w:val="00798B" w:themeColor="accent1"/>
                              </w:rPr>
                            </w:pPr>
                            <w:r w:rsidRPr="00CC17FB">
                              <w:rPr>
                                <w:color w:val="00798B" w:themeColor="accent1"/>
                              </w:rPr>
                              <w:t xml:space="preserve"> </w:t>
                            </w:r>
                            <w:r w:rsidR="00DD0593" w:rsidRPr="00CC17FB">
                              <w:rPr>
                                <w:color w:val="00798B" w:themeColor="accent1"/>
                              </w:rPr>
                              <w:t>React ,</w:t>
                            </w:r>
                            <w:r w:rsidR="00B9245D" w:rsidRPr="00CC17FB">
                              <w:rPr>
                                <w:color w:val="00798B" w:themeColor="accent1"/>
                              </w:rPr>
                              <w:t xml:space="preserve"> </w:t>
                            </w:r>
                            <w:r w:rsidRPr="00CC17FB">
                              <w:rPr>
                                <w:color w:val="00798B" w:themeColor="accent1"/>
                              </w:rPr>
                              <w:t xml:space="preserve">HTML, </w:t>
                            </w:r>
                            <w:r w:rsidR="00DD0593" w:rsidRPr="00CC17FB">
                              <w:rPr>
                                <w:color w:val="00798B" w:themeColor="accent1"/>
                              </w:rPr>
                              <w:t>CSS &amp; JS</w:t>
                            </w:r>
                          </w:p>
                          <w:p w14:paraId="5C13B561" w14:textId="77777777" w:rsidR="00442793" w:rsidRDefault="00DD0593" w:rsidP="00CC17FB">
                            <w:pPr>
                              <w:spacing w:line="360" w:lineRule="auto"/>
                            </w:pPr>
                            <w:r w:rsidRPr="00DD0593">
                              <w:t>Built and deployed a professional portfolio site showcasing projects and skills</w:t>
                            </w:r>
                            <w:r>
                              <w:t>.</w:t>
                            </w:r>
                            <w:r w:rsidR="00B9245D">
                              <w:t xml:space="preserve"> </w:t>
                            </w:r>
                          </w:p>
                          <w:p w14:paraId="2B085002" w14:textId="5CAD9B49" w:rsidR="00DD0593" w:rsidRDefault="00B9245D" w:rsidP="00CC17FB">
                            <w:pPr>
                              <w:spacing w:line="360" w:lineRule="auto"/>
                            </w:pPr>
                            <w:r>
                              <w:t>(</w:t>
                            </w:r>
                            <w:r w:rsidR="00DD0593" w:rsidRPr="00DD0593">
                              <w:t>https://35600.github.io/derrickogetonto.github.io/</w:t>
                            </w:r>
                            <w:r>
                              <w:t>)</w:t>
                            </w:r>
                          </w:p>
                          <w:p w14:paraId="1095C692" w14:textId="7327AE38" w:rsidR="00DD0593" w:rsidRDefault="00DD0593" w:rsidP="00CC17FB">
                            <w:pPr>
                              <w:spacing w:line="360" w:lineRule="auto"/>
                            </w:pPr>
                            <w:r w:rsidRPr="00DD0593">
                              <w:t xml:space="preserve">Developed </w:t>
                            </w:r>
                            <w:r w:rsidRPr="00DD0593">
                              <w:rPr>
                                <w:i/>
                                <w:iCs/>
                              </w:rPr>
                              <w:t>Verse Vault</w:t>
                            </w:r>
                            <w:r w:rsidRPr="00DD0593">
                              <w:t>, a live Bible study blog</w:t>
                            </w:r>
                            <w:r>
                              <w:t>.</w:t>
                            </w:r>
                          </w:p>
                          <w:p w14:paraId="25208CD5" w14:textId="5E1D062B" w:rsidR="00DD0593" w:rsidRDefault="00B9245D" w:rsidP="00CC17FB">
                            <w:pPr>
                              <w:spacing w:line="360" w:lineRule="auto"/>
                            </w:pPr>
                            <w:r>
                              <w:t>(</w:t>
                            </w:r>
                            <w:hyperlink r:id="rId10" w:history="1">
                              <w:r w:rsidR="00442793" w:rsidRPr="0001732F">
                                <w:rPr>
                                  <w:rStyle w:val="Hyperlink"/>
                                </w:rPr>
                                <w:t>https://35600.github.io/verse-vault/</w:t>
                              </w:r>
                            </w:hyperlink>
                            <w:r>
                              <w:t>)</w:t>
                            </w:r>
                          </w:p>
                          <w:p w14:paraId="1B54EBB6" w14:textId="77777777" w:rsidR="00442793" w:rsidRDefault="00442793" w:rsidP="00CC17FB">
                            <w:pPr>
                              <w:spacing w:line="360" w:lineRule="auto"/>
                            </w:pPr>
                          </w:p>
                          <w:p w14:paraId="6C66EBBC" w14:textId="77777777" w:rsidR="00442793" w:rsidRDefault="00442793" w:rsidP="00CC17FB">
                            <w:pPr>
                              <w:spacing w:line="360" w:lineRule="auto"/>
                              <w:rPr>
                                <w:rFonts w:asciiTheme="majorHAnsi" w:hAnsiTheme="majorHAnsi"/>
                                <w:color w:val="999999" w:themeColor="background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color w:val="999999" w:themeColor="background2"/>
                                <w:sz w:val="22"/>
                                <w:szCs w:val="22"/>
                              </w:rPr>
                              <w:t xml:space="preserve">  </w:t>
                            </w:r>
                          </w:p>
                          <w:p w14:paraId="312BC034" w14:textId="3066A223" w:rsidR="00CC17FB" w:rsidRDefault="00B9245D" w:rsidP="00CC17FB">
                            <w:pPr>
                              <w:spacing w:line="360" w:lineRule="auto"/>
                              <w:rPr>
                                <w:rFonts w:asciiTheme="majorHAnsi" w:hAnsiTheme="majorHAnsi"/>
                                <w:color w:val="999999" w:themeColor="background2"/>
                                <w:sz w:val="22"/>
                                <w:szCs w:val="22"/>
                              </w:rPr>
                            </w:pPr>
                            <w:r w:rsidRPr="00CC17FB">
                              <w:rPr>
                                <w:rFonts w:asciiTheme="majorHAnsi" w:hAnsiTheme="majorHAnsi"/>
                                <w:color w:val="999999" w:themeColor="background2"/>
                                <w:sz w:val="22"/>
                                <w:szCs w:val="22"/>
                              </w:rPr>
                              <w:t>Back-End Development</w:t>
                            </w:r>
                          </w:p>
                          <w:p w14:paraId="0DCEE23A" w14:textId="676A30F5" w:rsidR="00B9245D" w:rsidRPr="00CC17FB" w:rsidRDefault="00CC17FB" w:rsidP="00CC17FB">
                            <w:pPr>
                              <w:spacing w:line="360" w:lineRule="auto"/>
                              <w:rPr>
                                <w:rFonts w:asciiTheme="majorHAnsi" w:hAnsiTheme="majorHAnsi"/>
                                <w:color w:val="999999" w:themeColor="background2"/>
                                <w:sz w:val="22"/>
                                <w:szCs w:val="22"/>
                              </w:rPr>
                            </w:pPr>
                            <w:r w:rsidRPr="00CC17FB">
                              <w:rPr>
                                <w:rFonts w:cstheme="minorHAnsi"/>
                                <w:b/>
                                <w:bCs/>
                                <w:color w:val="808080" w:themeColor="background1" w:themeShade="80"/>
                              </w:rPr>
                              <w:t>SKILLS</w:t>
                            </w:r>
                            <w:r>
                              <w:t>:</w:t>
                            </w:r>
                          </w:p>
                          <w:p w14:paraId="17B4CAA5" w14:textId="5D7536E0" w:rsidR="00B9245D" w:rsidRPr="00CC17FB" w:rsidRDefault="00B9245D" w:rsidP="00CC17FB">
                            <w:pPr>
                              <w:spacing w:line="360" w:lineRule="auto"/>
                              <w:rPr>
                                <w:color w:val="00798B" w:themeColor="accent1"/>
                              </w:rPr>
                            </w:pPr>
                            <w:r w:rsidRPr="00CC17FB">
                              <w:rPr>
                                <w:color w:val="00798B" w:themeColor="accent1"/>
                              </w:rPr>
                              <w:t xml:space="preserve">Supabase, Google Sheets, </w:t>
                            </w:r>
                            <w:r w:rsidR="00CC17FB">
                              <w:rPr>
                                <w:color w:val="00798B" w:themeColor="accent1"/>
                              </w:rPr>
                              <w:t>Cloudinary</w:t>
                            </w:r>
                          </w:p>
                          <w:p w14:paraId="0B9B0A44" w14:textId="54DDF30A" w:rsidR="00B9245D" w:rsidRDefault="00B9245D" w:rsidP="00CC17FB">
                            <w:pPr>
                              <w:spacing w:line="360" w:lineRule="auto"/>
                            </w:pPr>
                            <w:r w:rsidRPr="00B9245D">
                              <w:rPr>
                                <w:b/>
                                <w:bCs/>
                              </w:rPr>
                              <w:t>Portfolio Website</w:t>
                            </w:r>
                            <w:r w:rsidRPr="00B9245D">
                              <w:t xml:space="preserve"> – Integrated a contact form with </w:t>
                            </w:r>
                            <w:r w:rsidRPr="00B9245D">
                              <w:rPr>
                                <w:b/>
                                <w:bCs/>
                              </w:rPr>
                              <w:t>Google Sheets</w:t>
                            </w:r>
                            <w:r w:rsidRPr="00B9245D">
                              <w:t xml:space="preserve"> for automated submission tracking and data management.</w:t>
                            </w:r>
                          </w:p>
                          <w:p w14:paraId="4F4F28A1" w14:textId="77777777" w:rsidR="00B9245D" w:rsidRPr="00B9245D" w:rsidRDefault="00B9245D" w:rsidP="00CC17FB">
                            <w:pPr>
                              <w:spacing w:line="360" w:lineRule="auto"/>
                              <w:rPr>
                                <w:lang w:val="en-KE"/>
                              </w:rPr>
                            </w:pPr>
                            <w:r w:rsidRPr="00B9245D">
                              <w:rPr>
                                <w:b/>
                                <w:bCs/>
                                <w:lang w:val="en-KE"/>
                              </w:rPr>
                              <w:t>Verse Vault Blog</w:t>
                            </w:r>
                            <w:r w:rsidRPr="00B9245D">
                              <w:rPr>
                                <w:lang w:val="en-KE"/>
                              </w:rPr>
                              <w:t xml:space="preserve"> –</w:t>
                            </w:r>
                          </w:p>
                          <w:p w14:paraId="2AD677FE" w14:textId="77777777" w:rsidR="00B9245D" w:rsidRPr="00B9245D" w:rsidRDefault="00B9245D" w:rsidP="00CC17FB">
                            <w:pPr>
                              <w:numPr>
                                <w:ilvl w:val="0"/>
                                <w:numId w:val="9"/>
                              </w:numPr>
                              <w:spacing w:line="360" w:lineRule="auto"/>
                              <w:rPr>
                                <w:lang w:val="en-KE"/>
                              </w:rPr>
                            </w:pPr>
                            <w:r w:rsidRPr="00B9245D">
                              <w:rPr>
                                <w:lang w:val="en-KE"/>
                              </w:rPr>
                              <w:t xml:space="preserve">Implemented </w:t>
                            </w:r>
                            <w:r w:rsidRPr="00B9245D">
                              <w:rPr>
                                <w:b/>
                                <w:bCs/>
                                <w:lang w:val="en-KE"/>
                              </w:rPr>
                              <w:t>Supabase</w:t>
                            </w:r>
                            <w:r w:rsidRPr="00B9245D">
                              <w:rPr>
                                <w:lang w:val="en-KE"/>
                              </w:rPr>
                              <w:t xml:space="preserve"> as the backend database for secure and scalable data storage.</w:t>
                            </w:r>
                          </w:p>
                          <w:p w14:paraId="00C60B0B" w14:textId="77777777" w:rsidR="00B9245D" w:rsidRDefault="00B9245D" w:rsidP="00CC17FB">
                            <w:pPr>
                              <w:numPr>
                                <w:ilvl w:val="0"/>
                                <w:numId w:val="9"/>
                              </w:numPr>
                              <w:spacing w:line="360" w:lineRule="auto"/>
                              <w:rPr>
                                <w:lang w:val="en-KE"/>
                              </w:rPr>
                            </w:pPr>
                            <w:r w:rsidRPr="00B9245D">
                              <w:rPr>
                                <w:lang w:val="en-KE"/>
                              </w:rPr>
                              <w:t xml:space="preserve">Applied </w:t>
                            </w:r>
                            <w:r w:rsidRPr="00B9245D">
                              <w:rPr>
                                <w:b/>
                                <w:bCs/>
                                <w:lang w:val="en-KE"/>
                              </w:rPr>
                              <w:t>Cloudinary</w:t>
                            </w:r>
                            <w:r w:rsidRPr="00B9245D">
                              <w:rPr>
                                <w:lang w:val="en-KE"/>
                              </w:rPr>
                              <w:t xml:space="preserve"> to store and manage images, ensuring optimized delivery and performance.</w:t>
                            </w:r>
                          </w:p>
                          <w:p w14:paraId="336DD634" w14:textId="77777777" w:rsidR="005D4563" w:rsidRPr="00B9245D" w:rsidRDefault="005D4563" w:rsidP="005D4563">
                            <w:pPr>
                              <w:spacing w:line="360" w:lineRule="auto"/>
                              <w:ind w:left="720"/>
                              <w:rPr>
                                <w:lang w:val="en-KE"/>
                              </w:rPr>
                            </w:pPr>
                          </w:p>
                          <w:p w14:paraId="3D1D8A09" w14:textId="79D28FB5" w:rsidR="00B9245D" w:rsidRDefault="005D4563" w:rsidP="00CC17FB">
                            <w:pPr>
                              <w:spacing w:line="360" w:lineRule="auto"/>
                              <w:rPr>
                                <w:rFonts w:asciiTheme="majorHAnsi" w:hAnsiTheme="majorHAnsi"/>
                                <w:color w:val="999999" w:themeColor="background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color w:val="999999" w:themeColor="background2"/>
                                <w:sz w:val="22"/>
                                <w:szCs w:val="22"/>
                              </w:rPr>
                              <w:t>SOFT SKILLS</w:t>
                            </w:r>
                          </w:p>
                          <w:p w14:paraId="387D902A" w14:textId="6691429C" w:rsidR="005D4563" w:rsidRPr="005D4563" w:rsidRDefault="005D4563" w:rsidP="005D4563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240" w:lineRule="auto"/>
                              <w:rPr>
                                <w:rFonts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</w:rPr>
                              <w:t>Team work</w:t>
                            </w:r>
                          </w:p>
                          <w:p w14:paraId="5FBFC851" w14:textId="26F2BDC8" w:rsidR="005D4563" w:rsidRPr="005D4563" w:rsidRDefault="005D4563" w:rsidP="005D4563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240" w:lineRule="auto"/>
                              <w:rPr>
                                <w:rFonts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</w:rPr>
                              <w:t>Problem solving</w:t>
                            </w:r>
                          </w:p>
                          <w:p w14:paraId="765FD299" w14:textId="477F8B75" w:rsidR="005D4563" w:rsidRPr="005D4563" w:rsidRDefault="005D4563" w:rsidP="005D4563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240" w:lineRule="auto"/>
                              <w:rPr>
                                <w:rFonts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</w:rPr>
                              <w:t>Adaptability</w:t>
                            </w:r>
                          </w:p>
                          <w:p w14:paraId="77E3309D" w14:textId="3F789F52" w:rsidR="005D4563" w:rsidRPr="005D4563" w:rsidRDefault="005D4563" w:rsidP="005D4563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240" w:lineRule="auto"/>
                              <w:rPr>
                                <w:rFonts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</w:rPr>
                              <w:t>Attention to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0C838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305pt;width:298pt;height:477.5pt;z-index:25166028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" fillcolor="white [3201]" strokeweight=".5pt">
                <v:textbox>
                  <w:txbxContent>
                    <w:p w14:paraId="43BA9F7A" w14:textId="3C3AB659" w:rsidR="00B9245D" w:rsidRPr="00B9245D" w:rsidRDefault="00B9245D" w:rsidP="00CC17FB">
                      <w:pPr>
                        <w:spacing w:line="360" w:lineRule="auto"/>
                        <w:rPr>
                          <w:rFonts w:asciiTheme="majorHAnsi" w:hAnsiTheme="majorHAnsi" w:cstheme="minorHAnsi"/>
                          <w:sz w:val="22"/>
                          <w:szCs w:val="22"/>
                        </w:rPr>
                      </w:pPr>
                      <w:r w:rsidRPr="00B9245D">
                        <w:rPr>
                          <w:rFonts w:asciiTheme="majorHAnsi" w:hAnsiTheme="majorHAnsi" w:cstheme="minorHAnsi"/>
                          <w:color w:val="808080" w:themeColor="background1" w:themeShade="80"/>
                          <w:sz w:val="22"/>
                          <w:szCs w:val="22"/>
                        </w:rPr>
                        <w:t>Front-End Developer</w:t>
                      </w:r>
                    </w:p>
                    <w:p w14:paraId="2BB83B28" w14:textId="04B0C571" w:rsidR="00B9245D" w:rsidRDefault="00CC17FB" w:rsidP="00CC17FB">
                      <w:pPr>
                        <w:spacing w:line="360" w:lineRule="auto"/>
                      </w:pPr>
                      <w:r w:rsidRPr="00CC17FB">
                        <w:rPr>
                          <w:b/>
                          <w:bCs/>
                          <w:color w:val="808080" w:themeColor="background1" w:themeShade="80"/>
                        </w:rPr>
                        <w:t>SKILLS</w:t>
                      </w:r>
                      <w:r>
                        <w:t>:</w:t>
                      </w:r>
                    </w:p>
                    <w:p w14:paraId="21BFED5D" w14:textId="41D9CFC5" w:rsidR="00084F77" w:rsidRPr="00CC17FB" w:rsidRDefault="00084F77" w:rsidP="00CC17FB">
                      <w:pPr>
                        <w:spacing w:line="360" w:lineRule="auto"/>
                        <w:rPr>
                          <w:color w:val="00798B" w:themeColor="accent1"/>
                        </w:rPr>
                      </w:pPr>
                      <w:r w:rsidRPr="00CC17FB">
                        <w:rPr>
                          <w:color w:val="00798B" w:themeColor="accent1"/>
                        </w:rPr>
                        <w:t xml:space="preserve"> </w:t>
                      </w:r>
                      <w:r w:rsidR="00DD0593" w:rsidRPr="00CC17FB">
                        <w:rPr>
                          <w:color w:val="00798B" w:themeColor="accent1"/>
                        </w:rPr>
                        <w:t>React ,</w:t>
                      </w:r>
                      <w:r w:rsidR="00B9245D" w:rsidRPr="00CC17FB">
                        <w:rPr>
                          <w:color w:val="00798B" w:themeColor="accent1"/>
                        </w:rPr>
                        <w:t xml:space="preserve"> </w:t>
                      </w:r>
                      <w:r w:rsidRPr="00CC17FB">
                        <w:rPr>
                          <w:color w:val="00798B" w:themeColor="accent1"/>
                        </w:rPr>
                        <w:t xml:space="preserve">HTML, </w:t>
                      </w:r>
                      <w:r w:rsidR="00DD0593" w:rsidRPr="00CC17FB">
                        <w:rPr>
                          <w:color w:val="00798B" w:themeColor="accent1"/>
                        </w:rPr>
                        <w:t>CSS &amp; JS</w:t>
                      </w:r>
                    </w:p>
                    <w:p w14:paraId="5C13B561" w14:textId="77777777" w:rsidR="00442793" w:rsidRDefault="00DD0593" w:rsidP="00CC17FB">
                      <w:pPr>
                        <w:spacing w:line="360" w:lineRule="auto"/>
                      </w:pPr>
                      <w:r w:rsidRPr="00DD0593">
                        <w:t>Built and deployed a professional portfolio site showcasing projects and skills</w:t>
                      </w:r>
                      <w:r>
                        <w:t>.</w:t>
                      </w:r>
                      <w:r w:rsidR="00B9245D">
                        <w:t xml:space="preserve"> </w:t>
                      </w:r>
                    </w:p>
                    <w:p w14:paraId="2B085002" w14:textId="5CAD9B49" w:rsidR="00DD0593" w:rsidRDefault="00B9245D" w:rsidP="00CC17FB">
                      <w:pPr>
                        <w:spacing w:line="360" w:lineRule="auto"/>
                      </w:pPr>
                      <w:r>
                        <w:t>(</w:t>
                      </w:r>
                      <w:r w:rsidR="00DD0593" w:rsidRPr="00DD0593">
                        <w:t>https://35600.github.io/derrickogetonto.github.io/</w:t>
                      </w:r>
                      <w:r>
                        <w:t>)</w:t>
                      </w:r>
                    </w:p>
                    <w:p w14:paraId="1095C692" w14:textId="7327AE38" w:rsidR="00DD0593" w:rsidRDefault="00DD0593" w:rsidP="00CC17FB">
                      <w:pPr>
                        <w:spacing w:line="360" w:lineRule="auto"/>
                      </w:pPr>
                      <w:r w:rsidRPr="00DD0593">
                        <w:t xml:space="preserve">Developed </w:t>
                      </w:r>
                      <w:r w:rsidRPr="00DD0593">
                        <w:rPr>
                          <w:i/>
                          <w:iCs/>
                        </w:rPr>
                        <w:t>Verse Vault</w:t>
                      </w:r>
                      <w:r w:rsidRPr="00DD0593">
                        <w:t>, a live Bible study blog</w:t>
                      </w:r>
                      <w:r>
                        <w:t>.</w:t>
                      </w:r>
                    </w:p>
                    <w:p w14:paraId="25208CD5" w14:textId="5E1D062B" w:rsidR="00DD0593" w:rsidRDefault="00B9245D" w:rsidP="00CC17FB">
                      <w:pPr>
                        <w:spacing w:line="360" w:lineRule="auto"/>
                      </w:pPr>
                      <w:r>
                        <w:t>(</w:t>
                      </w:r>
                      <w:hyperlink r:id="rId11" w:history="1">
                        <w:r w:rsidR="00442793" w:rsidRPr="0001732F">
                          <w:rPr>
                            <w:rStyle w:val="Hyperlink"/>
                          </w:rPr>
                          <w:t>https://35600.github.io/verse-vault/</w:t>
                        </w:r>
                      </w:hyperlink>
                      <w:r>
                        <w:t>)</w:t>
                      </w:r>
                    </w:p>
                    <w:p w14:paraId="1B54EBB6" w14:textId="77777777" w:rsidR="00442793" w:rsidRDefault="00442793" w:rsidP="00CC17FB">
                      <w:pPr>
                        <w:spacing w:line="360" w:lineRule="auto"/>
                      </w:pPr>
                    </w:p>
                    <w:p w14:paraId="6C66EBBC" w14:textId="77777777" w:rsidR="00442793" w:rsidRDefault="00442793" w:rsidP="00CC17FB">
                      <w:pPr>
                        <w:spacing w:line="360" w:lineRule="auto"/>
                        <w:rPr>
                          <w:rFonts w:asciiTheme="majorHAnsi" w:hAnsiTheme="majorHAnsi"/>
                          <w:color w:val="999999" w:themeColor="background2"/>
                          <w:sz w:val="22"/>
                          <w:szCs w:val="22"/>
                        </w:rPr>
                      </w:pPr>
                      <w:r>
                        <w:rPr>
                          <w:rFonts w:asciiTheme="majorHAnsi" w:hAnsiTheme="majorHAnsi"/>
                          <w:color w:val="999999" w:themeColor="background2"/>
                          <w:sz w:val="22"/>
                          <w:szCs w:val="22"/>
                        </w:rPr>
                        <w:t xml:space="preserve">  </w:t>
                      </w:r>
                    </w:p>
                    <w:p w14:paraId="312BC034" w14:textId="3066A223" w:rsidR="00CC17FB" w:rsidRDefault="00B9245D" w:rsidP="00CC17FB">
                      <w:pPr>
                        <w:spacing w:line="360" w:lineRule="auto"/>
                        <w:rPr>
                          <w:rFonts w:asciiTheme="majorHAnsi" w:hAnsiTheme="majorHAnsi"/>
                          <w:color w:val="999999" w:themeColor="background2"/>
                          <w:sz w:val="22"/>
                          <w:szCs w:val="22"/>
                        </w:rPr>
                      </w:pPr>
                      <w:r w:rsidRPr="00CC17FB">
                        <w:rPr>
                          <w:rFonts w:asciiTheme="majorHAnsi" w:hAnsiTheme="majorHAnsi"/>
                          <w:color w:val="999999" w:themeColor="background2"/>
                          <w:sz w:val="22"/>
                          <w:szCs w:val="22"/>
                        </w:rPr>
                        <w:t>Back-End Development</w:t>
                      </w:r>
                    </w:p>
                    <w:p w14:paraId="0DCEE23A" w14:textId="676A30F5" w:rsidR="00B9245D" w:rsidRPr="00CC17FB" w:rsidRDefault="00CC17FB" w:rsidP="00CC17FB">
                      <w:pPr>
                        <w:spacing w:line="360" w:lineRule="auto"/>
                        <w:rPr>
                          <w:rFonts w:asciiTheme="majorHAnsi" w:hAnsiTheme="majorHAnsi"/>
                          <w:color w:val="999999" w:themeColor="background2"/>
                          <w:sz w:val="22"/>
                          <w:szCs w:val="22"/>
                        </w:rPr>
                      </w:pPr>
                      <w:r w:rsidRPr="00CC17FB">
                        <w:rPr>
                          <w:rFonts w:cstheme="minorHAnsi"/>
                          <w:b/>
                          <w:bCs/>
                          <w:color w:val="808080" w:themeColor="background1" w:themeShade="80"/>
                        </w:rPr>
                        <w:t>SKILLS</w:t>
                      </w:r>
                      <w:r>
                        <w:t>:</w:t>
                      </w:r>
                    </w:p>
                    <w:p w14:paraId="17B4CAA5" w14:textId="5D7536E0" w:rsidR="00B9245D" w:rsidRPr="00CC17FB" w:rsidRDefault="00B9245D" w:rsidP="00CC17FB">
                      <w:pPr>
                        <w:spacing w:line="360" w:lineRule="auto"/>
                        <w:rPr>
                          <w:color w:val="00798B" w:themeColor="accent1"/>
                        </w:rPr>
                      </w:pPr>
                      <w:r w:rsidRPr="00CC17FB">
                        <w:rPr>
                          <w:color w:val="00798B" w:themeColor="accent1"/>
                        </w:rPr>
                        <w:t xml:space="preserve">Supabase, Google Sheets, </w:t>
                      </w:r>
                      <w:r w:rsidR="00CC17FB">
                        <w:rPr>
                          <w:color w:val="00798B" w:themeColor="accent1"/>
                        </w:rPr>
                        <w:t>Cloudinary</w:t>
                      </w:r>
                    </w:p>
                    <w:p w14:paraId="0B9B0A44" w14:textId="54DDF30A" w:rsidR="00B9245D" w:rsidRDefault="00B9245D" w:rsidP="00CC17FB">
                      <w:pPr>
                        <w:spacing w:line="360" w:lineRule="auto"/>
                      </w:pPr>
                      <w:r w:rsidRPr="00B9245D">
                        <w:rPr>
                          <w:b/>
                          <w:bCs/>
                        </w:rPr>
                        <w:t>Portfolio Website</w:t>
                      </w:r>
                      <w:r w:rsidRPr="00B9245D">
                        <w:t xml:space="preserve"> – Integrated a contact form with </w:t>
                      </w:r>
                      <w:r w:rsidRPr="00B9245D">
                        <w:rPr>
                          <w:b/>
                          <w:bCs/>
                        </w:rPr>
                        <w:t>Google Sheets</w:t>
                      </w:r>
                      <w:r w:rsidRPr="00B9245D">
                        <w:t xml:space="preserve"> for automated submission tracking and data management.</w:t>
                      </w:r>
                    </w:p>
                    <w:p w14:paraId="4F4F28A1" w14:textId="77777777" w:rsidR="00B9245D" w:rsidRPr="00B9245D" w:rsidRDefault="00B9245D" w:rsidP="00CC17FB">
                      <w:pPr>
                        <w:spacing w:line="360" w:lineRule="auto"/>
                        <w:rPr>
                          <w:lang w:val="en-KE"/>
                        </w:rPr>
                      </w:pPr>
                      <w:r w:rsidRPr="00B9245D">
                        <w:rPr>
                          <w:b/>
                          <w:bCs/>
                          <w:lang w:val="en-KE"/>
                        </w:rPr>
                        <w:t>Verse Vault Blog</w:t>
                      </w:r>
                      <w:r w:rsidRPr="00B9245D">
                        <w:rPr>
                          <w:lang w:val="en-KE"/>
                        </w:rPr>
                        <w:t xml:space="preserve"> –</w:t>
                      </w:r>
                    </w:p>
                    <w:p w14:paraId="2AD677FE" w14:textId="77777777" w:rsidR="00B9245D" w:rsidRPr="00B9245D" w:rsidRDefault="00B9245D" w:rsidP="00CC17FB">
                      <w:pPr>
                        <w:numPr>
                          <w:ilvl w:val="0"/>
                          <w:numId w:val="9"/>
                        </w:numPr>
                        <w:spacing w:line="360" w:lineRule="auto"/>
                        <w:rPr>
                          <w:lang w:val="en-KE"/>
                        </w:rPr>
                      </w:pPr>
                      <w:r w:rsidRPr="00B9245D">
                        <w:rPr>
                          <w:lang w:val="en-KE"/>
                        </w:rPr>
                        <w:t xml:space="preserve">Implemented </w:t>
                      </w:r>
                      <w:r w:rsidRPr="00B9245D">
                        <w:rPr>
                          <w:b/>
                          <w:bCs/>
                          <w:lang w:val="en-KE"/>
                        </w:rPr>
                        <w:t>Supabase</w:t>
                      </w:r>
                      <w:r w:rsidRPr="00B9245D">
                        <w:rPr>
                          <w:lang w:val="en-KE"/>
                        </w:rPr>
                        <w:t xml:space="preserve"> as the backend database for secure and scalable data storage.</w:t>
                      </w:r>
                    </w:p>
                    <w:p w14:paraId="00C60B0B" w14:textId="77777777" w:rsidR="00B9245D" w:rsidRDefault="00B9245D" w:rsidP="00CC17FB">
                      <w:pPr>
                        <w:numPr>
                          <w:ilvl w:val="0"/>
                          <w:numId w:val="9"/>
                        </w:numPr>
                        <w:spacing w:line="360" w:lineRule="auto"/>
                        <w:rPr>
                          <w:lang w:val="en-KE"/>
                        </w:rPr>
                      </w:pPr>
                      <w:r w:rsidRPr="00B9245D">
                        <w:rPr>
                          <w:lang w:val="en-KE"/>
                        </w:rPr>
                        <w:t xml:space="preserve">Applied </w:t>
                      </w:r>
                      <w:r w:rsidRPr="00B9245D">
                        <w:rPr>
                          <w:b/>
                          <w:bCs/>
                          <w:lang w:val="en-KE"/>
                        </w:rPr>
                        <w:t>Cloudinary</w:t>
                      </w:r>
                      <w:r w:rsidRPr="00B9245D">
                        <w:rPr>
                          <w:lang w:val="en-KE"/>
                        </w:rPr>
                        <w:t xml:space="preserve"> to store and manage images, ensuring optimized delivery and performance.</w:t>
                      </w:r>
                    </w:p>
                    <w:p w14:paraId="336DD634" w14:textId="77777777" w:rsidR="005D4563" w:rsidRPr="00B9245D" w:rsidRDefault="005D4563" w:rsidP="005D4563">
                      <w:pPr>
                        <w:spacing w:line="360" w:lineRule="auto"/>
                        <w:ind w:left="720"/>
                        <w:rPr>
                          <w:lang w:val="en-KE"/>
                        </w:rPr>
                      </w:pPr>
                    </w:p>
                    <w:p w14:paraId="3D1D8A09" w14:textId="79D28FB5" w:rsidR="00B9245D" w:rsidRDefault="005D4563" w:rsidP="00CC17FB">
                      <w:pPr>
                        <w:spacing w:line="360" w:lineRule="auto"/>
                        <w:rPr>
                          <w:rFonts w:asciiTheme="majorHAnsi" w:hAnsiTheme="majorHAnsi"/>
                          <w:color w:val="999999" w:themeColor="background2"/>
                          <w:sz w:val="22"/>
                          <w:szCs w:val="22"/>
                        </w:rPr>
                      </w:pPr>
                      <w:r>
                        <w:rPr>
                          <w:rFonts w:asciiTheme="majorHAnsi" w:hAnsiTheme="majorHAnsi"/>
                          <w:color w:val="999999" w:themeColor="background2"/>
                          <w:sz w:val="22"/>
                          <w:szCs w:val="22"/>
                        </w:rPr>
                        <w:t>SOFT SKILLS</w:t>
                      </w:r>
                    </w:p>
                    <w:p w14:paraId="387D902A" w14:textId="6691429C" w:rsidR="005D4563" w:rsidRPr="005D4563" w:rsidRDefault="005D4563" w:rsidP="005D4563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240" w:lineRule="auto"/>
                        <w:rPr>
                          <w:rFonts w:cstheme="minorHAnsi"/>
                          <w:color w:val="000000" w:themeColor="text1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</w:rPr>
                        <w:t>Team work</w:t>
                      </w:r>
                    </w:p>
                    <w:p w14:paraId="5FBFC851" w14:textId="26F2BDC8" w:rsidR="005D4563" w:rsidRPr="005D4563" w:rsidRDefault="005D4563" w:rsidP="005D4563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240" w:lineRule="auto"/>
                        <w:rPr>
                          <w:rFonts w:cstheme="minorHAnsi"/>
                          <w:color w:val="000000" w:themeColor="text1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</w:rPr>
                        <w:t>Problem solving</w:t>
                      </w:r>
                    </w:p>
                    <w:p w14:paraId="765FD299" w14:textId="477F8B75" w:rsidR="005D4563" w:rsidRPr="005D4563" w:rsidRDefault="005D4563" w:rsidP="005D4563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240" w:lineRule="auto"/>
                        <w:rPr>
                          <w:rFonts w:cstheme="minorHAnsi"/>
                          <w:color w:val="000000" w:themeColor="text1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</w:rPr>
                        <w:t>Adaptability</w:t>
                      </w:r>
                    </w:p>
                    <w:p w14:paraId="77E3309D" w14:textId="3F789F52" w:rsidR="005D4563" w:rsidRPr="005D4563" w:rsidRDefault="005D4563" w:rsidP="005D4563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240" w:lineRule="auto"/>
                        <w:rPr>
                          <w:rFonts w:cstheme="minorHAnsi"/>
                          <w:color w:val="000000" w:themeColor="text1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</w:rPr>
                        <w:t>Attention to details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95D08" w:rsidRPr="00C73E98">
        <w:rPr>
          <w:noProof/>
          <w:sz w:val="2"/>
          <w:szCs w:val="2"/>
          <w:lang w:eastAsia="en-AU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57598FA3" wp14:editId="27EED1F4">
                <wp:simplePos x="0" y="0"/>
                <wp:positionH relativeFrom="page">
                  <wp:posOffset>-762000</wp:posOffset>
                </wp:positionH>
                <wp:positionV relativeFrom="paragraph">
                  <wp:posOffset>-457200</wp:posOffset>
                </wp:positionV>
                <wp:extent cx="8191500" cy="12221210"/>
                <wp:effectExtent l="0" t="0" r="0" b="8890"/>
                <wp:wrapNone/>
                <wp:docPr id="5" name="Group 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91500" cy="12221210"/>
                          <a:chOff x="-63501" y="0"/>
                          <a:chExt cx="7994629" cy="12217834"/>
                        </a:xfrm>
                      </wpg:grpSpPr>
                      <wps:wsp>
                        <wps:cNvPr id="114" name="Rectangle 114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-63501" y="3951658"/>
                            <a:ext cx="4425937" cy="826617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916BEC7" w14:textId="18FFB626" w:rsidR="00175BE8" w:rsidRDefault="00175BE8" w:rsidP="00175BE8">
                              <w:r>
                                <w:t>EFEcdcdc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Rectangle 107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4312920" y="0"/>
                            <a:ext cx="3596005" cy="2095200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Rectangle 106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4330954" cy="2095500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Rectangle 108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0" y="2088571"/>
                            <a:ext cx="4362436" cy="425334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Rectangle 109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4312920" y="2088572"/>
                            <a:ext cx="3618208" cy="431682"/>
                          </a:xfrm>
                          <a:prstGeom prst="rect">
                            <a:avLst/>
                          </a:prstGeom>
                          <a:solidFill>
                            <a:schemeClr val="accent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3D45694" w14:textId="31AD9ADA" w:rsidR="00054A76" w:rsidRPr="00054A76" w:rsidRDefault="00054A76" w:rsidP="00054A76">
                              <w:pPr>
                                <w:rPr>
                                  <w:rFonts w:asciiTheme="majorHAnsi" w:hAnsiTheme="majorHAnsi"/>
                                  <w:sz w:val="36"/>
                                  <w:szCs w:val="3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Rectangle 110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69850" y="3916868"/>
                            <a:ext cx="4381487" cy="438029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Rectangle 111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4381487" y="3916868"/>
                            <a:ext cx="3537556" cy="431681"/>
                          </a:xfrm>
                          <a:prstGeom prst="rect">
                            <a:avLst/>
                          </a:prstGeom>
                          <a:solidFill>
                            <a:schemeClr val="accent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Rectangle 113" descr="EDUCATION">
                          <a:extLst>
                            <a:ext uri="{C183D7F6-B498-43B3-948B-1728B52AA6E4}">
                              <adec:decorative xmlns:adec="http://schemas.microsoft.com/office/drawing/2017/decorative" val="0"/>
                            </a:ext>
                          </a:extLst>
                        </wps:cNvPr>
                        <wps:cNvSpPr/>
                        <wps:spPr>
                          <a:xfrm>
                            <a:off x="4381487" y="7116383"/>
                            <a:ext cx="3527438" cy="374548"/>
                          </a:xfrm>
                          <a:prstGeom prst="rect">
                            <a:avLst/>
                          </a:prstGeom>
                          <a:solidFill>
                            <a:schemeClr val="accent3"/>
                          </a:solidFill>
                          <a:ln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13CDD17" w14:textId="21D7AA78" w:rsidR="001F0C75" w:rsidRPr="001F0C75" w:rsidRDefault="001F0C75" w:rsidP="001F0C75">
                              <w:pPr>
                                <w:rPr>
                                  <w:rFonts w:asciiTheme="majorHAnsi" w:hAnsiTheme="majorHAnsi"/>
                                  <w:color w:val="FFFFFF" w:themeColor="background1"/>
                                  <w:sz w:val="36"/>
                                  <w:szCs w:val="36"/>
                                </w:rPr>
                              </w:pPr>
                              <w:r w:rsidRPr="001F0C75">
                                <w:rPr>
                                  <w:rFonts w:asciiTheme="majorHAnsi" w:hAnsiTheme="majorHAnsi"/>
                                  <w:color w:val="FFFFFF" w:themeColor="background1"/>
                                  <w:sz w:val="36"/>
                                  <w:szCs w:val="36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7598FA3" id="Group 5" o:spid="_x0000_s1027" alt="&quot;&quot;" style="position:absolute;margin-left:-60pt;margin-top:-36pt;width:645pt;height:962.3pt;z-index:-251657216;mso-position-horizontal-relative:page;mso-width-relative:margin;mso-height-relative:margin" coordorigin="-635" coordsize="79946,1221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">
                <v:rect id="Rectangle 114" o:spid="_x0000_s1028" alt="&quot;&quot;" style="position:absolute;left:-635;top:39516;width:44259;height:826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" fillcolor="white [3212]" stroked="f" strokeweight="1pt">
                  <v:textbox>
                    <w:txbxContent>
                      <w:p w14:paraId="6916BEC7" w14:textId="18FFB626" w:rsidR="00175BE8" w:rsidRDefault="00175BE8" w:rsidP="00175BE8">
                        <w:r>
                          <w:t>EFEcdcdc</w:t>
                        </w:r>
                      </w:p>
                    </w:txbxContent>
                  </v:textbox>
                </v:rect>
                <v:rect id="Rectangle 107" o:spid="_x0000_s1029" alt="&quot;&quot;" style="position:absolute;left:43129;width:35960;height:20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" fillcolor="#00798b [3204]" stroked="f" strokeweight="1pt"/>
                <v:rect id="Rectangle 106" o:spid="_x0000_s1030" alt="&quot;&quot;" style="position:absolute;width:43309;height:209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" fillcolor="#333 [3215]" stroked="f" strokeweight="1pt"/>
                <v:rect id="Rectangle 108" o:spid="_x0000_s1031" alt="&quot;&quot;" style="position:absolute;top:20885;width:43624;height:42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" fillcolor="#00798b [3204]" stroked="f" strokeweight="1pt"/>
                <v:rect id="Rectangle 109" o:spid="_x0000_s1032" alt="&quot;&quot;" style="position:absolute;left:43129;top:20885;width:36182;height:43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" fillcolor="#434343 [3206]" stroked="f" strokeweight="1pt">
                  <v:textbox>
                    <w:txbxContent>
                      <w:p w14:paraId="23D45694" w14:textId="31AD9ADA" w:rsidR="00054A76" w:rsidRPr="00054A76" w:rsidRDefault="00054A76" w:rsidP="00054A76">
                        <w:pPr>
                          <w:rPr>
                            <w:rFonts w:asciiTheme="majorHAnsi" w:hAnsiTheme="majorHAnsi"/>
                            <w:sz w:val="36"/>
                            <w:szCs w:val="36"/>
                          </w:rPr>
                        </w:pPr>
                      </w:p>
                    </w:txbxContent>
                  </v:textbox>
                </v:rect>
                <v:rect id="Rectangle 110" o:spid="_x0000_s1033" alt="&quot;&quot;" style="position:absolute;left:698;top:39168;width:43815;height:4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" fillcolor="#00798b [3204]" stroked="f" strokeweight="1pt"/>
                <v:rect id="Rectangle 111" o:spid="_x0000_s1034" alt="&quot;&quot;" style="position:absolute;left:43814;top:39168;width:35376;height:43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" fillcolor="#434343 [3206]" stroked="f" strokeweight="1pt"/>
                <v:rect id="Rectangle 113" o:spid="_x0000_s1035" alt="EDUCATION" style="position:absolute;left:43814;top:71163;width:35275;height:37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" fillcolor="#434343 [3206]" strokecolor="#404040 [2429]" strokeweight="1pt">
                  <v:textbox>
                    <w:txbxContent>
                      <w:p w14:paraId="413CDD17" w14:textId="21D7AA78" w:rsidR="001F0C75" w:rsidRPr="001F0C75" w:rsidRDefault="001F0C75" w:rsidP="001F0C75">
                        <w:pPr>
                          <w:rPr>
                            <w:rFonts w:asciiTheme="majorHAnsi" w:hAnsiTheme="majorHAnsi"/>
                            <w:color w:val="FFFFFF" w:themeColor="background1"/>
                            <w:sz w:val="36"/>
                            <w:szCs w:val="36"/>
                          </w:rPr>
                        </w:pPr>
                        <w:r w:rsidRPr="001F0C75">
                          <w:rPr>
                            <w:rFonts w:asciiTheme="majorHAnsi" w:hAnsiTheme="majorHAnsi"/>
                            <w:color w:val="FFFFFF" w:themeColor="background1"/>
                            <w:sz w:val="36"/>
                            <w:szCs w:val="36"/>
                          </w:rPr>
                          <w:t>EDUCATION</w:t>
                        </w:r>
                      </w:p>
                    </w:txbxContent>
                  </v:textbox>
                </v:rect>
                <w10:wrap anchorx="page"/>
                <w10:anchorlock/>
              </v:group>
            </w:pict>
          </mc:Fallback>
        </mc:AlternateContent>
      </w:r>
      <w:r w:rsidR="001F0C75">
        <w:rPr>
          <w:rFonts w:asciiTheme="majorHAnsi" w:hAnsiTheme="majorHAnsi"/>
          <w:sz w:val="36"/>
          <w:szCs w:val="36"/>
        </w:rPr>
        <w:t>e</w:t>
      </w:r>
      <w:r w:rsidR="00054A76">
        <w:rPr>
          <w:noProof/>
          <w:sz w:val="2"/>
          <w:szCs w:val="2"/>
          <w:lang w:eastAsia="en-AU"/>
        </w:rPr>
        <w:t>ccccccc</w:t>
      </w:r>
    </w:p>
    <w:tbl>
      <w:tblPr>
        <w:tblW w:w="4816" w:type="pct"/>
        <w:tblCellMar>
          <w:left w:w="0" w:type="dxa"/>
          <w:right w:w="115" w:type="dxa"/>
        </w:tblCellMar>
        <w:tblLook w:val="0600" w:firstRow="0" w:lastRow="0" w:firstColumn="0" w:lastColumn="0" w:noHBand="1" w:noVBand="1"/>
      </w:tblPr>
      <w:tblGrid>
        <w:gridCol w:w="4104"/>
        <w:gridCol w:w="208"/>
        <w:gridCol w:w="357"/>
        <w:gridCol w:w="478"/>
        <w:gridCol w:w="4184"/>
      </w:tblGrid>
      <w:tr w:rsidR="00442793" w:rsidRPr="00162614" w14:paraId="25AB69BF" w14:textId="77777777" w:rsidTr="001F0C75">
        <w:trPr>
          <w:trHeight w:val="568"/>
        </w:trPr>
        <w:tc>
          <w:tcPr>
            <w:tcW w:w="3826" w:type="dxa"/>
            <w:vMerge w:val="restart"/>
          </w:tcPr>
          <w:p w14:paraId="6B80448F" w14:textId="77777777" w:rsidR="00E95D08" w:rsidRPr="00386DD3" w:rsidRDefault="00E95D08" w:rsidP="00DE524F">
            <w:pPr>
              <w:rPr>
                <w:sz w:val="2"/>
                <w:szCs w:val="2"/>
              </w:rPr>
            </w:pPr>
          </w:p>
          <w:p w14:paraId="65D3DDB0" w14:textId="0C1CCC91" w:rsidR="00442793" w:rsidRDefault="00442793" w:rsidP="00DE524F">
            <w:pPr>
              <w:pStyle w:val="Subtitle"/>
            </w:pPr>
            <w:r>
              <w:t>DERRICK</w:t>
            </w:r>
          </w:p>
          <w:p w14:paraId="64A1D43A" w14:textId="610A2155" w:rsidR="00E95D08" w:rsidRPr="00162614" w:rsidRDefault="00442793" w:rsidP="00DE524F">
            <w:pPr>
              <w:pStyle w:val="Subtitle"/>
            </w:pPr>
            <w:r>
              <w:t>OGETONTO</w:t>
            </w:r>
          </w:p>
        </w:tc>
        <w:tc>
          <w:tcPr>
            <w:tcW w:w="285" w:type="dxa"/>
          </w:tcPr>
          <w:p w14:paraId="2F579F05" w14:textId="77777777" w:rsidR="00E95D08" w:rsidRPr="00162614" w:rsidRDefault="00E95D08" w:rsidP="00DE524F"/>
        </w:tc>
        <w:tc>
          <w:tcPr>
            <w:tcW w:w="567" w:type="dxa"/>
          </w:tcPr>
          <w:p w14:paraId="4F7C5683" w14:textId="77777777" w:rsidR="00E95D08" w:rsidRPr="00162614" w:rsidRDefault="00E95D08" w:rsidP="00DE524F"/>
        </w:tc>
        <w:tc>
          <w:tcPr>
            <w:tcW w:w="4653" w:type="dxa"/>
            <w:gridSpan w:val="2"/>
            <w:vAlign w:val="center"/>
          </w:tcPr>
          <w:p w14:paraId="700FB54E" w14:textId="0CF7AE99" w:rsidR="00E95D08" w:rsidRPr="00162614" w:rsidRDefault="00054A76" w:rsidP="00E95D08">
            <w:pPr>
              <w:pStyle w:val="Heading3"/>
            </w:pPr>
            <w:r>
              <w:t>Web Developer</w:t>
            </w:r>
          </w:p>
        </w:tc>
      </w:tr>
      <w:tr w:rsidR="00442793" w:rsidRPr="00162614" w14:paraId="775712DC" w14:textId="77777777" w:rsidTr="001F0C75">
        <w:trPr>
          <w:trHeight w:val="567"/>
        </w:trPr>
        <w:tc>
          <w:tcPr>
            <w:tcW w:w="3826" w:type="dxa"/>
            <w:vMerge/>
          </w:tcPr>
          <w:p w14:paraId="3C049A54" w14:textId="77777777" w:rsidR="00E95D08" w:rsidRPr="00162614" w:rsidRDefault="00E95D08" w:rsidP="00DE524F">
            <w:pPr>
              <w:pStyle w:val="Heading1"/>
              <w:ind w:left="-113"/>
            </w:pPr>
          </w:p>
        </w:tc>
        <w:tc>
          <w:tcPr>
            <w:tcW w:w="285" w:type="dxa"/>
          </w:tcPr>
          <w:p w14:paraId="17A16F78" w14:textId="77777777" w:rsidR="00E95D08" w:rsidRPr="00162614" w:rsidRDefault="00E95D08" w:rsidP="00DE524F"/>
        </w:tc>
        <w:tc>
          <w:tcPr>
            <w:tcW w:w="567" w:type="dxa"/>
          </w:tcPr>
          <w:p w14:paraId="273E181A" w14:textId="77777777" w:rsidR="00E95D08" w:rsidRPr="00162614" w:rsidRDefault="00E95D08" w:rsidP="00DE524F"/>
        </w:tc>
        <w:tc>
          <w:tcPr>
            <w:tcW w:w="4653" w:type="dxa"/>
            <w:gridSpan w:val="2"/>
            <w:vAlign w:val="center"/>
          </w:tcPr>
          <w:p w14:paraId="142F5831" w14:textId="247ADAC5" w:rsidR="00E95D08" w:rsidRPr="00162614" w:rsidRDefault="00054A76" w:rsidP="00E95D08">
            <w:pPr>
              <w:pStyle w:val="Heading4"/>
            </w:pPr>
            <w:r>
              <w:t>UI/UX Designer</w:t>
            </w:r>
          </w:p>
        </w:tc>
      </w:tr>
      <w:tr w:rsidR="00442793" w:rsidRPr="00162614" w14:paraId="5A431EAE" w14:textId="77777777" w:rsidTr="001F0C75">
        <w:trPr>
          <w:trHeight w:val="1214"/>
        </w:trPr>
        <w:tc>
          <w:tcPr>
            <w:tcW w:w="3826" w:type="dxa"/>
            <w:vMerge/>
          </w:tcPr>
          <w:p w14:paraId="627B7190" w14:textId="77777777" w:rsidR="00E95D08" w:rsidRDefault="00E95D08" w:rsidP="00DE524F">
            <w:pPr>
              <w:pStyle w:val="Heading1"/>
              <w:ind w:left="-113"/>
            </w:pPr>
          </w:p>
        </w:tc>
        <w:tc>
          <w:tcPr>
            <w:tcW w:w="285" w:type="dxa"/>
          </w:tcPr>
          <w:p w14:paraId="34C09407" w14:textId="77777777" w:rsidR="00E95D08" w:rsidRDefault="00E95D08" w:rsidP="00DE524F"/>
        </w:tc>
        <w:tc>
          <w:tcPr>
            <w:tcW w:w="567" w:type="dxa"/>
          </w:tcPr>
          <w:p w14:paraId="5AFBADE7" w14:textId="77777777" w:rsidR="00E95D08" w:rsidRDefault="00E95D08" w:rsidP="00DE524F"/>
        </w:tc>
        <w:tc>
          <w:tcPr>
            <w:tcW w:w="4653" w:type="dxa"/>
            <w:gridSpan w:val="2"/>
          </w:tcPr>
          <w:p w14:paraId="044B5D33" w14:textId="026A3143" w:rsidR="00E95D08" w:rsidRPr="008D4A99" w:rsidRDefault="00054A76" w:rsidP="00DE524F">
            <w:pPr>
              <w:pStyle w:val="Heading5"/>
            </w:pPr>
            <w:r>
              <w:t>Developer</w:t>
            </w:r>
          </w:p>
        </w:tc>
      </w:tr>
      <w:tr w:rsidR="00442793" w:rsidRPr="00162614" w14:paraId="250A24D5" w14:textId="77777777" w:rsidTr="001F0C75">
        <w:trPr>
          <w:trHeight w:val="865"/>
        </w:trPr>
        <w:tc>
          <w:tcPr>
            <w:tcW w:w="3826" w:type="dxa"/>
            <w:vAlign w:val="center"/>
          </w:tcPr>
          <w:p w14:paraId="5BFCD90B" w14:textId="77777777" w:rsidR="00E95D08" w:rsidRDefault="005D4563" w:rsidP="00E95D08">
            <w:pPr>
              <w:pStyle w:val="Heading1"/>
            </w:pPr>
            <w:sdt>
              <w:sdtPr>
                <w:id w:val="-1357266435"/>
                <w:placeholder>
                  <w:docPart w:val="11C34436AA5347BD952DA0809C1712A4"/>
                </w:placeholder>
                <w:temporary/>
                <w:showingPlcHdr/>
                <w15:appearance w15:val="hidden"/>
              </w:sdtPr>
              <w:sdtEndPr/>
              <w:sdtContent>
                <w:r w:rsidR="00E95D08" w:rsidRPr="00C45D7E">
                  <w:t>PROFILE</w:t>
                </w:r>
              </w:sdtContent>
            </w:sdt>
          </w:p>
        </w:tc>
        <w:tc>
          <w:tcPr>
            <w:tcW w:w="285" w:type="dxa"/>
            <w:vAlign w:val="center"/>
          </w:tcPr>
          <w:p w14:paraId="0E1F610D" w14:textId="5F9DC8BA" w:rsidR="00E95D08" w:rsidRPr="00054A76" w:rsidRDefault="00054A76" w:rsidP="00E95D08">
            <w:pPr>
              <w:rPr>
                <w:rFonts w:asciiTheme="majorHAnsi" w:hAnsiTheme="majorHAnsi"/>
                <w:color w:val="F2F2F2" w:themeColor="background1" w:themeShade="F2"/>
                <w:sz w:val="36"/>
                <w:szCs w:val="36"/>
              </w:rPr>
            </w:pPr>
            <w:r>
              <w:rPr>
                <w:rFonts w:asciiTheme="majorHAnsi" w:hAnsiTheme="majorHAnsi"/>
                <w:color w:val="F2F2F2" w:themeColor="background1" w:themeShade="F2"/>
                <w:sz w:val="36"/>
                <w:szCs w:val="36"/>
              </w:rPr>
              <w:t xml:space="preserve">     </w:t>
            </w:r>
          </w:p>
        </w:tc>
        <w:tc>
          <w:tcPr>
            <w:tcW w:w="567" w:type="dxa"/>
            <w:vAlign w:val="center"/>
          </w:tcPr>
          <w:p w14:paraId="64DAF255" w14:textId="77777777" w:rsidR="00E95D08" w:rsidRDefault="00E95D08" w:rsidP="00E95D08"/>
        </w:tc>
        <w:tc>
          <w:tcPr>
            <w:tcW w:w="4653" w:type="dxa"/>
            <w:gridSpan w:val="2"/>
            <w:vAlign w:val="center"/>
          </w:tcPr>
          <w:p w14:paraId="3E8F9313" w14:textId="20FB1F2D" w:rsidR="00E95D08" w:rsidRPr="00A72268" w:rsidRDefault="00A72268" w:rsidP="00E95D08">
            <w:pPr>
              <w:pStyle w:val="Heading1"/>
            </w:pPr>
            <w:r>
              <w:t xml:space="preserve">   CONTACT</w:t>
            </w:r>
          </w:p>
        </w:tc>
      </w:tr>
      <w:tr w:rsidR="00254390" w:rsidRPr="00162614" w14:paraId="6E71E287" w14:textId="77777777" w:rsidTr="001F0C75">
        <w:trPr>
          <w:trHeight w:val="651"/>
        </w:trPr>
        <w:tc>
          <w:tcPr>
            <w:tcW w:w="3826" w:type="dxa"/>
            <w:vMerge w:val="restart"/>
            <w:vAlign w:val="center"/>
          </w:tcPr>
          <w:p w14:paraId="1133CC8F" w14:textId="19DFBAB2" w:rsidR="00E95D08" w:rsidRPr="000F3FE2" w:rsidRDefault="00054A76" w:rsidP="00E95D08">
            <w:r w:rsidRPr="00054A76">
              <w:t>ICT enthusiast with a knack for clean code and clever design. Survived 12 weeks in government tech (yes, really) and came out loving UI/UX even more. I turn pixels into purpose — and bugs into features (on good days).</w:t>
            </w:r>
          </w:p>
        </w:tc>
        <w:tc>
          <w:tcPr>
            <w:tcW w:w="285" w:type="dxa"/>
            <w:vMerge w:val="restart"/>
          </w:tcPr>
          <w:p w14:paraId="0B3B40E0" w14:textId="77777777" w:rsidR="00E95D08" w:rsidRDefault="00E95D08" w:rsidP="00DE524F"/>
        </w:tc>
        <w:tc>
          <w:tcPr>
            <w:tcW w:w="567" w:type="dxa"/>
            <w:vMerge w:val="restart"/>
          </w:tcPr>
          <w:p w14:paraId="7B348A51" w14:textId="77777777" w:rsidR="00E95D08" w:rsidRDefault="00E95D08" w:rsidP="00DE524F"/>
        </w:tc>
        <w:tc>
          <w:tcPr>
            <w:tcW w:w="411" w:type="dxa"/>
            <w:vAlign w:val="center"/>
          </w:tcPr>
          <w:p w14:paraId="29AB476E" w14:textId="77777777" w:rsidR="00E95D08" w:rsidRPr="008D4A99" w:rsidRDefault="00E95D08" w:rsidP="00E95D08">
            <w:r w:rsidRPr="00162614">
              <w:rPr>
                <w:noProof/>
                <w:lang w:val="en-AU" w:eastAsia="en-AU"/>
              </w:rPr>
              <w:drawing>
                <wp:inline distT="0" distB="0" distL="0" distR="0" wp14:anchorId="697769AC" wp14:editId="3D650E3D">
                  <wp:extent cx="230898" cy="158115"/>
                  <wp:effectExtent l="0" t="0" r="0" b="0"/>
                  <wp:docPr id="2" name="Graphic 2" descr="Phone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noun_phone.sv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292" cy="158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2" w:type="dxa"/>
            <w:vAlign w:val="center"/>
          </w:tcPr>
          <w:p w14:paraId="2AE00022" w14:textId="350A215D" w:rsidR="00E95D08" w:rsidRPr="008D4A99" w:rsidRDefault="00A72268" w:rsidP="00E95D08">
            <w:pPr>
              <w:pStyle w:val="Contact1"/>
            </w:pPr>
            <w:r>
              <w:t>0794994170</w:t>
            </w:r>
          </w:p>
        </w:tc>
      </w:tr>
      <w:tr w:rsidR="00254390" w:rsidRPr="00162614" w14:paraId="715F24E8" w14:textId="77777777" w:rsidTr="001F0C75">
        <w:trPr>
          <w:trHeight w:val="649"/>
        </w:trPr>
        <w:tc>
          <w:tcPr>
            <w:tcW w:w="3826" w:type="dxa"/>
            <w:vMerge/>
          </w:tcPr>
          <w:p w14:paraId="05204068" w14:textId="77777777" w:rsidR="00E95D08" w:rsidRPr="000F3FE2" w:rsidRDefault="00E95D08" w:rsidP="00DE524F"/>
        </w:tc>
        <w:tc>
          <w:tcPr>
            <w:tcW w:w="285" w:type="dxa"/>
            <w:vMerge/>
          </w:tcPr>
          <w:p w14:paraId="415391A6" w14:textId="77777777" w:rsidR="00E95D08" w:rsidRDefault="00E95D08" w:rsidP="00DE524F"/>
        </w:tc>
        <w:tc>
          <w:tcPr>
            <w:tcW w:w="567" w:type="dxa"/>
            <w:vMerge/>
          </w:tcPr>
          <w:p w14:paraId="3E076C2A" w14:textId="77777777" w:rsidR="00E95D08" w:rsidRDefault="00E95D08" w:rsidP="00DE524F"/>
        </w:tc>
        <w:tc>
          <w:tcPr>
            <w:tcW w:w="411" w:type="dxa"/>
            <w:vAlign w:val="center"/>
          </w:tcPr>
          <w:p w14:paraId="3DCD5F73" w14:textId="77777777" w:rsidR="00E95D08" w:rsidRPr="008D4A99" w:rsidRDefault="00E95D08" w:rsidP="00E95D08">
            <w:r w:rsidRPr="00162614">
              <w:rPr>
                <w:noProof/>
                <w:lang w:val="en-AU" w:eastAsia="en-AU"/>
              </w:rPr>
              <w:drawing>
                <wp:inline distT="0" distB="0" distL="0" distR="0" wp14:anchorId="05493803" wp14:editId="7B9ADE18">
                  <wp:extent cx="175260" cy="131651"/>
                  <wp:effectExtent l="0" t="0" r="0" b="1905"/>
                  <wp:docPr id="1" name="Graphic 1" descr="Email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noun_Mail_1234698.sv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980" cy="1336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2" w:type="dxa"/>
            <w:vAlign w:val="center"/>
          </w:tcPr>
          <w:p w14:paraId="0AD3909A" w14:textId="3D563D67" w:rsidR="00E95D08" w:rsidRPr="008D4A99" w:rsidRDefault="00A72268" w:rsidP="00E95D08">
            <w:pPr>
              <w:pStyle w:val="Contact2"/>
            </w:pPr>
            <w:r>
              <w:t>Derrickogetonto161@gmail.com</w:t>
            </w:r>
          </w:p>
        </w:tc>
      </w:tr>
      <w:tr w:rsidR="00254390" w:rsidRPr="00162614" w14:paraId="5418DC55" w14:textId="77777777" w:rsidTr="001F0C75">
        <w:trPr>
          <w:trHeight w:val="649"/>
        </w:trPr>
        <w:tc>
          <w:tcPr>
            <w:tcW w:w="3826" w:type="dxa"/>
            <w:vMerge/>
          </w:tcPr>
          <w:p w14:paraId="6A17C4A0" w14:textId="77777777" w:rsidR="00E95D08" w:rsidRPr="000F3FE2" w:rsidRDefault="00E95D08" w:rsidP="00DE524F"/>
        </w:tc>
        <w:tc>
          <w:tcPr>
            <w:tcW w:w="285" w:type="dxa"/>
            <w:vMerge/>
          </w:tcPr>
          <w:p w14:paraId="2CDF2124" w14:textId="77777777" w:rsidR="00E95D08" w:rsidRDefault="00E95D08" w:rsidP="00DE524F"/>
        </w:tc>
        <w:tc>
          <w:tcPr>
            <w:tcW w:w="567" w:type="dxa"/>
            <w:vMerge/>
          </w:tcPr>
          <w:p w14:paraId="070734F4" w14:textId="77777777" w:rsidR="00E95D08" w:rsidRDefault="00E95D08" w:rsidP="00DE524F"/>
        </w:tc>
        <w:tc>
          <w:tcPr>
            <w:tcW w:w="411" w:type="dxa"/>
            <w:vAlign w:val="center"/>
          </w:tcPr>
          <w:p w14:paraId="3A872412" w14:textId="77777777" w:rsidR="00E95D08" w:rsidRPr="008D4A99" w:rsidRDefault="00E95D08" w:rsidP="00E95D08">
            <w:r w:rsidRPr="00162614">
              <w:rPr>
                <w:noProof/>
                <w:lang w:val="en-AU" w:eastAsia="en-AU"/>
              </w:rPr>
              <w:drawing>
                <wp:inline distT="0" distB="0" distL="0" distR="0" wp14:anchorId="6217132E" wp14:editId="502A3637">
                  <wp:extent cx="165100" cy="156807"/>
                  <wp:effectExtent l="0" t="0" r="6350" b="0"/>
                  <wp:docPr id="3" name="Graphic 3" descr="Earth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noun_Earth_2229333.svg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135" cy="1625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2" w:type="dxa"/>
            <w:vAlign w:val="center"/>
          </w:tcPr>
          <w:p w14:paraId="6D7F9F8D" w14:textId="301889A5" w:rsidR="00E95D08" w:rsidRPr="008D4A99" w:rsidRDefault="00A72268" w:rsidP="00E95D08">
            <w:pPr>
              <w:pStyle w:val="Contact2"/>
            </w:pPr>
            <w:r>
              <w:t>h</w:t>
            </w:r>
            <w:r w:rsidRPr="00A72268">
              <w:t>ttps://35600.github.io/derrickog etonto.github.io/</w:t>
            </w:r>
          </w:p>
        </w:tc>
      </w:tr>
      <w:tr w:rsidR="00442793" w14:paraId="6ABA1763" w14:textId="77777777" w:rsidTr="001F0C75">
        <w:trPr>
          <w:trHeight w:val="982"/>
        </w:trPr>
        <w:tc>
          <w:tcPr>
            <w:tcW w:w="3826" w:type="dxa"/>
            <w:vAlign w:val="center"/>
          </w:tcPr>
          <w:p w14:paraId="58C9894F" w14:textId="1D15329E" w:rsidR="00E95D08" w:rsidRDefault="00A72268" w:rsidP="00E95D08">
            <w:pPr>
              <w:pStyle w:val="Heading1"/>
            </w:pPr>
            <w:r>
              <w:t>SKILLS</w:t>
            </w:r>
          </w:p>
        </w:tc>
        <w:tc>
          <w:tcPr>
            <w:tcW w:w="285" w:type="dxa"/>
            <w:vAlign w:val="center"/>
          </w:tcPr>
          <w:p w14:paraId="46A59323" w14:textId="77777777" w:rsidR="00E95D08" w:rsidRDefault="00E95D08" w:rsidP="00E95D08"/>
        </w:tc>
        <w:tc>
          <w:tcPr>
            <w:tcW w:w="567" w:type="dxa"/>
            <w:vAlign w:val="center"/>
          </w:tcPr>
          <w:p w14:paraId="590A6DB8" w14:textId="77777777" w:rsidR="00E95D08" w:rsidRDefault="00E95D08" w:rsidP="00E95D08"/>
        </w:tc>
        <w:tc>
          <w:tcPr>
            <w:tcW w:w="4653" w:type="dxa"/>
            <w:gridSpan w:val="2"/>
            <w:vAlign w:val="center"/>
          </w:tcPr>
          <w:p w14:paraId="00201B0B" w14:textId="524FE2EB" w:rsidR="00E95D08" w:rsidRPr="00C45D7E" w:rsidRDefault="00A72268" w:rsidP="00E95D08">
            <w:pPr>
              <w:pStyle w:val="Heading1"/>
              <w:rPr>
                <w:rFonts w:asciiTheme="minorHAnsi" w:hAnsiTheme="minorHAnsi"/>
              </w:rPr>
            </w:pPr>
            <w:r>
              <w:t xml:space="preserve">      Experience</w:t>
            </w:r>
          </w:p>
        </w:tc>
      </w:tr>
      <w:tr w:rsidR="00084F77" w:rsidRPr="00B87E22" w14:paraId="4601208A" w14:textId="77777777" w:rsidTr="001F0C75">
        <w:trPr>
          <w:trHeight w:val="1140"/>
        </w:trPr>
        <w:tc>
          <w:tcPr>
            <w:tcW w:w="3826" w:type="dxa"/>
          </w:tcPr>
          <w:p w14:paraId="0FC18DBF" w14:textId="77777777" w:rsidR="00E95D08" w:rsidRDefault="00E95D08" w:rsidP="00DE524F">
            <w:pPr>
              <w:pStyle w:val="Heading3"/>
              <w:ind w:left="-113"/>
            </w:pPr>
          </w:p>
        </w:tc>
        <w:tc>
          <w:tcPr>
            <w:tcW w:w="285" w:type="dxa"/>
          </w:tcPr>
          <w:p w14:paraId="0F678C77" w14:textId="77777777" w:rsidR="00E95D08" w:rsidRDefault="00E95D08" w:rsidP="00DE524F"/>
        </w:tc>
        <w:tc>
          <w:tcPr>
            <w:tcW w:w="567" w:type="dxa"/>
          </w:tcPr>
          <w:p w14:paraId="12846DED" w14:textId="77777777" w:rsidR="00E95D08" w:rsidRDefault="00E95D08" w:rsidP="00DE524F"/>
        </w:tc>
        <w:tc>
          <w:tcPr>
            <w:tcW w:w="4653" w:type="dxa"/>
            <w:gridSpan w:val="2"/>
            <w:vAlign w:val="center"/>
          </w:tcPr>
          <w:p w14:paraId="7D79D584" w14:textId="1F3148E5" w:rsidR="00E95D08" w:rsidRPr="00254390" w:rsidRDefault="00254390" w:rsidP="00254390">
            <w:pPr>
              <w:pStyle w:val="Heading1"/>
              <w:jc w:val="center"/>
              <w:rPr>
                <w:rStyle w:val="Heading3Char"/>
                <w:rFonts w:asciiTheme="minorHAnsi" w:hAnsiTheme="minorHAnsi" w:cstheme="minorHAnsi"/>
                <w:b/>
                <w:bCs/>
                <w:color w:val="848484" w:themeColor="text2" w:themeTint="99"/>
                <w:sz w:val="18"/>
                <w:szCs w:val="18"/>
              </w:rPr>
            </w:pPr>
            <w:r w:rsidRPr="00254390">
              <w:rPr>
                <w:rFonts w:asciiTheme="minorHAnsi" w:hAnsiTheme="minorHAnsi" w:cstheme="minorHAnsi"/>
                <w:b/>
                <w:bCs/>
                <w:color w:val="848484" w:themeColor="text2" w:themeTint="99"/>
                <w:sz w:val="18"/>
                <w:szCs w:val="18"/>
              </w:rPr>
              <w:t>Industrial attachment-Ministry of Higher Education and Learning. Nairobi, Kenya August 2025 – November 2025</w:t>
            </w:r>
          </w:p>
        </w:tc>
      </w:tr>
      <w:tr w:rsidR="00442793" w:rsidRPr="00254390" w14:paraId="684EDA58" w14:textId="77777777" w:rsidTr="00175BE8">
        <w:trPr>
          <w:trHeight w:val="60"/>
        </w:trPr>
        <w:tc>
          <w:tcPr>
            <w:tcW w:w="3826" w:type="dxa"/>
            <w:tcBorders>
              <w:bottom w:val="single" w:sz="4" w:space="0" w:color="3A8C95" w:themeColor="accent5" w:themeShade="80"/>
            </w:tcBorders>
          </w:tcPr>
          <w:p w14:paraId="683854F6" w14:textId="4D49402F" w:rsidR="00A72268" w:rsidRPr="00254390" w:rsidRDefault="00442793" w:rsidP="00175BE8">
            <w:pPr>
              <w:pStyle w:val="Heading3"/>
              <w:ind w:left="-113"/>
              <w:rPr>
                <w:color w:val="4C4C4C" w:themeColor="background2" w:themeShade="80"/>
              </w:rPr>
            </w:pPr>
            <w:r>
              <w:rPr>
                <w:noProof/>
                <w:sz w:val="2"/>
                <w:szCs w:val="2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40320C7" wp14:editId="4622680A">
                      <wp:simplePos x="0" y="0"/>
                      <wp:positionH relativeFrom="column">
                        <wp:posOffset>-875030</wp:posOffset>
                      </wp:positionH>
                      <wp:positionV relativeFrom="paragraph">
                        <wp:posOffset>875413</wp:posOffset>
                      </wp:positionV>
                      <wp:extent cx="3663950" cy="32002"/>
                      <wp:effectExtent l="0" t="0" r="31750" b="25400"/>
                      <wp:wrapNone/>
                      <wp:docPr id="2109934158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663950" cy="32002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BF0AE2A" id="Straight Connector 4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8.9pt,68.95pt" to="219.6pt,7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" strokecolor="#00798b [3204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285" w:type="dxa"/>
          </w:tcPr>
          <w:p w14:paraId="54204C70" w14:textId="77777777" w:rsidR="00A72268" w:rsidRPr="00254390" w:rsidRDefault="00A72268" w:rsidP="00175BE8">
            <w:pPr>
              <w:rPr>
                <w:color w:val="4C4C4C" w:themeColor="background2" w:themeShade="80"/>
              </w:rPr>
            </w:pPr>
          </w:p>
        </w:tc>
        <w:tc>
          <w:tcPr>
            <w:tcW w:w="567" w:type="dxa"/>
          </w:tcPr>
          <w:p w14:paraId="7621542E" w14:textId="77777777" w:rsidR="00A72268" w:rsidRPr="00254390" w:rsidRDefault="00A72268" w:rsidP="00175BE8">
            <w:pPr>
              <w:spacing w:line="276" w:lineRule="auto"/>
              <w:rPr>
                <w:color w:val="4C4C4C" w:themeColor="background2" w:themeShade="80"/>
              </w:rPr>
            </w:pPr>
          </w:p>
        </w:tc>
        <w:tc>
          <w:tcPr>
            <w:tcW w:w="4653" w:type="dxa"/>
            <w:gridSpan w:val="2"/>
            <w:vAlign w:val="center"/>
          </w:tcPr>
          <w:p w14:paraId="6E2732EA" w14:textId="6276E607" w:rsidR="00254390" w:rsidRDefault="00254390" w:rsidP="00175BE8">
            <w:pPr>
              <w:pStyle w:val="Heading1"/>
              <w:spacing w:line="276" w:lineRule="auto"/>
              <w:rPr>
                <w:rFonts w:asciiTheme="minorHAnsi" w:hAnsiTheme="minorHAnsi" w:cstheme="minorHAnsi"/>
                <w:caps w:val="0"/>
                <w:color w:val="4C4C4C" w:themeColor="background2" w:themeShade="8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caps w:val="0"/>
                <w:color w:val="4C4C4C" w:themeColor="background2" w:themeShade="80"/>
                <w:sz w:val="18"/>
                <w:szCs w:val="18"/>
              </w:rPr>
              <w:t>R</w:t>
            </w:r>
            <w:r w:rsidRPr="00254390">
              <w:rPr>
                <w:rFonts w:asciiTheme="minorHAnsi" w:hAnsiTheme="minorHAnsi" w:cstheme="minorHAnsi"/>
                <w:b/>
                <w:bCs/>
                <w:caps w:val="0"/>
                <w:color w:val="4C4C4C" w:themeColor="background2" w:themeShade="80"/>
                <w:sz w:val="18"/>
                <w:szCs w:val="18"/>
              </w:rPr>
              <w:t>ole</w:t>
            </w:r>
            <w:r w:rsidRPr="00254390">
              <w:rPr>
                <w:rFonts w:asciiTheme="minorHAnsi" w:hAnsiTheme="minorHAnsi" w:cstheme="minorHAnsi"/>
                <w:caps w:val="0"/>
                <w:color w:val="4C4C4C" w:themeColor="background2" w:themeShade="80"/>
                <w:sz w:val="18"/>
                <w:szCs w:val="18"/>
              </w:rPr>
              <w:t xml:space="preserve">: </w:t>
            </w:r>
            <w:r>
              <w:rPr>
                <w:rFonts w:asciiTheme="minorHAnsi" w:hAnsiTheme="minorHAnsi" w:cstheme="minorHAnsi"/>
                <w:caps w:val="0"/>
                <w:color w:val="4C4C4C" w:themeColor="background2" w:themeShade="80"/>
                <w:sz w:val="18"/>
                <w:szCs w:val="18"/>
              </w:rPr>
              <w:t>A</w:t>
            </w:r>
            <w:r w:rsidRPr="00254390">
              <w:rPr>
                <w:rFonts w:asciiTheme="minorHAnsi" w:hAnsiTheme="minorHAnsi" w:cstheme="minorHAnsi"/>
                <w:caps w:val="0"/>
                <w:color w:val="4C4C4C" w:themeColor="background2" w:themeShade="80"/>
                <w:sz w:val="18"/>
                <w:szCs w:val="18"/>
              </w:rPr>
              <w:t>ttachment intern</w:t>
            </w:r>
          </w:p>
          <w:p w14:paraId="3EC149EA" w14:textId="77777777" w:rsidR="00254390" w:rsidRDefault="00254390" w:rsidP="00175BE8">
            <w:pPr>
              <w:pStyle w:val="Heading1"/>
              <w:spacing w:line="276" w:lineRule="auto"/>
              <w:rPr>
                <w:rFonts w:asciiTheme="minorHAnsi" w:hAnsiTheme="minorHAnsi" w:cstheme="minorHAnsi"/>
                <w:caps w:val="0"/>
                <w:color w:val="4C4C4C" w:themeColor="background2" w:themeShade="80"/>
                <w:sz w:val="18"/>
                <w:szCs w:val="18"/>
              </w:rPr>
            </w:pPr>
            <w:r w:rsidRPr="00254390">
              <w:rPr>
                <w:rFonts w:asciiTheme="minorHAnsi" w:hAnsiTheme="minorHAnsi" w:cstheme="minorHAnsi"/>
                <w:caps w:val="0"/>
                <w:color w:val="4C4C4C" w:themeColor="background2" w:themeShade="80"/>
                <w:sz w:val="18"/>
                <w:szCs w:val="18"/>
              </w:rPr>
              <w:t xml:space="preserve">• </w:t>
            </w:r>
            <w:r>
              <w:rPr>
                <w:rFonts w:asciiTheme="minorHAnsi" w:hAnsiTheme="minorHAnsi" w:cstheme="minorHAnsi"/>
                <w:caps w:val="0"/>
                <w:color w:val="4C4C4C" w:themeColor="background2" w:themeShade="80"/>
                <w:sz w:val="18"/>
                <w:szCs w:val="18"/>
              </w:rPr>
              <w:t>C</w:t>
            </w:r>
            <w:r w:rsidRPr="00254390">
              <w:rPr>
                <w:rFonts w:asciiTheme="minorHAnsi" w:hAnsiTheme="minorHAnsi" w:cstheme="minorHAnsi"/>
                <w:caps w:val="0"/>
                <w:color w:val="4C4C4C" w:themeColor="background2" w:themeShade="80"/>
                <w:sz w:val="18"/>
                <w:szCs w:val="18"/>
              </w:rPr>
              <w:t>ompleted a 12-week industrial attachment as part of my diploma program.</w:t>
            </w:r>
          </w:p>
          <w:p w14:paraId="2FF5236E" w14:textId="346877C0" w:rsidR="00254390" w:rsidRDefault="00254390" w:rsidP="00175BE8">
            <w:pPr>
              <w:pStyle w:val="Heading1"/>
              <w:spacing w:line="276" w:lineRule="auto"/>
              <w:rPr>
                <w:rFonts w:asciiTheme="minorHAnsi" w:hAnsiTheme="minorHAnsi" w:cstheme="minorHAnsi"/>
                <w:caps w:val="0"/>
                <w:color w:val="4C4C4C" w:themeColor="background2" w:themeShade="80"/>
                <w:sz w:val="18"/>
                <w:szCs w:val="18"/>
              </w:rPr>
            </w:pPr>
            <w:r w:rsidRPr="00254390">
              <w:rPr>
                <w:rFonts w:asciiTheme="minorHAnsi" w:hAnsiTheme="minorHAnsi" w:cstheme="minorHAnsi"/>
                <w:caps w:val="0"/>
                <w:color w:val="4C4C4C" w:themeColor="background2" w:themeShade="80"/>
                <w:sz w:val="18"/>
                <w:szCs w:val="18"/>
              </w:rPr>
              <w:t xml:space="preserve">• </w:t>
            </w:r>
            <w:r>
              <w:rPr>
                <w:rFonts w:asciiTheme="minorHAnsi" w:hAnsiTheme="minorHAnsi" w:cstheme="minorHAnsi"/>
                <w:caps w:val="0"/>
                <w:color w:val="4C4C4C" w:themeColor="background2" w:themeShade="80"/>
                <w:sz w:val="18"/>
                <w:szCs w:val="18"/>
              </w:rPr>
              <w:t>S</w:t>
            </w:r>
            <w:r w:rsidRPr="00254390">
              <w:rPr>
                <w:rFonts w:asciiTheme="minorHAnsi" w:hAnsiTheme="minorHAnsi" w:cstheme="minorHAnsi"/>
                <w:caps w:val="0"/>
                <w:color w:val="4C4C4C" w:themeColor="background2" w:themeShade="80"/>
                <w:sz w:val="18"/>
                <w:szCs w:val="18"/>
              </w:rPr>
              <w:t>upported administrative task including data entry, filling, and document management.</w:t>
            </w:r>
          </w:p>
          <w:p w14:paraId="5B591580" w14:textId="26C6E156" w:rsidR="00254390" w:rsidRDefault="00254390" w:rsidP="00175BE8">
            <w:pPr>
              <w:pStyle w:val="Heading1"/>
              <w:spacing w:line="276" w:lineRule="auto"/>
              <w:rPr>
                <w:rFonts w:asciiTheme="minorHAnsi" w:hAnsiTheme="minorHAnsi" w:cstheme="minorHAnsi"/>
                <w:caps w:val="0"/>
                <w:color w:val="4C4C4C" w:themeColor="background2" w:themeShade="80"/>
                <w:sz w:val="18"/>
                <w:szCs w:val="18"/>
              </w:rPr>
            </w:pPr>
            <w:r w:rsidRPr="00254390">
              <w:rPr>
                <w:rFonts w:asciiTheme="minorHAnsi" w:hAnsiTheme="minorHAnsi" w:cstheme="minorHAnsi"/>
                <w:caps w:val="0"/>
                <w:color w:val="4C4C4C" w:themeColor="background2" w:themeShade="80"/>
                <w:sz w:val="18"/>
                <w:szCs w:val="18"/>
              </w:rPr>
              <w:t xml:space="preserve">• </w:t>
            </w:r>
            <w:r>
              <w:rPr>
                <w:rFonts w:asciiTheme="minorHAnsi" w:hAnsiTheme="minorHAnsi" w:cstheme="minorHAnsi"/>
                <w:caps w:val="0"/>
                <w:color w:val="4C4C4C" w:themeColor="background2" w:themeShade="80"/>
                <w:sz w:val="18"/>
                <w:szCs w:val="18"/>
              </w:rPr>
              <w:t>L</w:t>
            </w:r>
            <w:r w:rsidRPr="00254390">
              <w:rPr>
                <w:rFonts w:asciiTheme="minorHAnsi" w:hAnsiTheme="minorHAnsi" w:cstheme="minorHAnsi"/>
                <w:caps w:val="0"/>
                <w:color w:val="4C4C4C" w:themeColor="background2" w:themeShade="80"/>
                <w:sz w:val="18"/>
                <w:szCs w:val="18"/>
              </w:rPr>
              <w:t>earned to configure basic network setup and install essential software tools.</w:t>
            </w:r>
          </w:p>
          <w:p w14:paraId="016D8E93" w14:textId="36BF58E4" w:rsidR="001F0C75" w:rsidRDefault="00254390" w:rsidP="00175BE8">
            <w:pPr>
              <w:pStyle w:val="Heading1"/>
              <w:spacing w:line="276" w:lineRule="auto"/>
              <w:rPr>
                <w:rFonts w:asciiTheme="minorHAnsi" w:hAnsiTheme="minorHAnsi" w:cstheme="minorHAnsi"/>
                <w:caps w:val="0"/>
                <w:color w:val="4C4C4C" w:themeColor="background2" w:themeShade="80"/>
                <w:sz w:val="18"/>
                <w:szCs w:val="18"/>
              </w:rPr>
            </w:pPr>
            <w:r w:rsidRPr="00254390">
              <w:rPr>
                <w:rFonts w:asciiTheme="minorHAnsi" w:hAnsiTheme="minorHAnsi" w:cstheme="minorHAnsi"/>
                <w:caps w:val="0"/>
                <w:color w:val="4C4C4C" w:themeColor="background2" w:themeShade="80"/>
                <w:sz w:val="18"/>
                <w:szCs w:val="18"/>
              </w:rPr>
              <w:t xml:space="preserve">• </w:t>
            </w:r>
            <w:r>
              <w:rPr>
                <w:rFonts w:asciiTheme="minorHAnsi" w:hAnsiTheme="minorHAnsi" w:cstheme="minorHAnsi"/>
                <w:caps w:val="0"/>
                <w:color w:val="4C4C4C" w:themeColor="background2" w:themeShade="80"/>
                <w:sz w:val="18"/>
                <w:szCs w:val="18"/>
              </w:rPr>
              <w:t>A</w:t>
            </w:r>
            <w:r w:rsidRPr="00254390">
              <w:rPr>
                <w:rFonts w:asciiTheme="minorHAnsi" w:hAnsiTheme="minorHAnsi" w:cstheme="minorHAnsi"/>
                <w:caps w:val="0"/>
                <w:color w:val="4C4C4C" w:themeColor="background2" w:themeShade="80"/>
                <w:sz w:val="18"/>
                <w:szCs w:val="18"/>
              </w:rPr>
              <w:t>ssisted in troubleshooting hardware and software issues across departments.</w:t>
            </w:r>
          </w:p>
          <w:p w14:paraId="77A74D56" w14:textId="134DC1E1" w:rsidR="00A72268" w:rsidRPr="00254390" w:rsidRDefault="00254390" w:rsidP="00175BE8">
            <w:pPr>
              <w:pStyle w:val="Heading1"/>
              <w:spacing w:line="276" w:lineRule="auto"/>
              <w:rPr>
                <w:rStyle w:val="Heading3Char"/>
                <w:rFonts w:asciiTheme="minorHAnsi" w:hAnsiTheme="minorHAnsi" w:cstheme="minorHAnsi"/>
                <w:color w:val="4C4C4C" w:themeColor="background2" w:themeShade="80"/>
                <w:sz w:val="18"/>
                <w:szCs w:val="18"/>
              </w:rPr>
            </w:pPr>
            <w:r w:rsidRPr="00254390">
              <w:rPr>
                <w:rFonts w:asciiTheme="minorHAnsi" w:hAnsiTheme="minorHAnsi" w:cstheme="minorHAnsi"/>
                <w:caps w:val="0"/>
                <w:color w:val="4C4C4C" w:themeColor="background2" w:themeShade="80"/>
                <w:sz w:val="18"/>
                <w:szCs w:val="18"/>
              </w:rPr>
              <w:t xml:space="preserve">• </w:t>
            </w:r>
            <w:r w:rsidR="001F0C75">
              <w:rPr>
                <w:rFonts w:asciiTheme="minorHAnsi" w:hAnsiTheme="minorHAnsi" w:cstheme="minorHAnsi"/>
                <w:caps w:val="0"/>
                <w:color w:val="4C4C4C" w:themeColor="background2" w:themeShade="80"/>
                <w:sz w:val="18"/>
                <w:szCs w:val="18"/>
              </w:rPr>
              <w:t>S</w:t>
            </w:r>
            <w:r w:rsidRPr="00254390">
              <w:rPr>
                <w:rFonts w:asciiTheme="minorHAnsi" w:hAnsiTheme="minorHAnsi" w:cstheme="minorHAnsi"/>
                <w:caps w:val="0"/>
                <w:color w:val="4C4C4C" w:themeColor="background2" w:themeShade="80"/>
                <w:sz w:val="18"/>
                <w:szCs w:val="18"/>
              </w:rPr>
              <w:t>upported routine maintenance of computer systems and office networks.</w:t>
            </w:r>
          </w:p>
        </w:tc>
      </w:tr>
    </w:tbl>
    <w:p w14:paraId="1F389517" w14:textId="77777777" w:rsidR="006E310A" w:rsidRDefault="006E310A" w:rsidP="006E310A"/>
    <w:p w14:paraId="2839B175" w14:textId="77777777" w:rsidR="006E310A" w:rsidRPr="006E310A" w:rsidRDefault="006E310A" w:rsidP="006E310A"/>
    <w:p w14:paraId="47EC7659" w14:textId="3C04699A" w:rsidR="006E310A" w:rsidRPr="006E310A" w:rsidRDefault="006E310A" w:rsidP="006E310A">
      <w:pPr>
        <w:pStyle w:val="Subtitle"/>
        <w:ind w:left="4248" w:firstLine="708"/>
        <w:rPr>
          <w:color w:val="7F7F7F" w:themeColor="text1" w:themeTint="80"/>
          <w:sz w:val="22"/>
        </w:rPr>
      </w:pPr>
      <w:r w:rsidRPr="006E310A">
        <w:rPr>
          <w:color w:val="7F7F7F" w:themeColor="text1" w:themeTint="80"/>
          <w:sz w:val="22"/>
        </w:rPr>
        <w:t>Cooperative University of Kenya</w:t>
      </w:r>
    </w:p>
    <w:p w14:paraId="6EF02376" w14:textId="77777777" w:rsidR="006E310A" w:rsidRPr="006E310A" w:rsidRDefault="006E310A" w:rsidP="006E310A">
      <w:pPr>
        <w:pStyle w:val="Contact2"/>
        <w:ind w:left="6372"/>
        <w:rPr>
          <w:sz w:val="18"/>
        </w:rPr>
      </w:pPr>
      <w:r w:rsidRPr="006E310A">
        <w:rPr>
          <w:sz w:val="18"/>
        </w:rPr>
        <w:t>2024-2025</w:t>
      </w:r>
    </w:p>
    <w:p w14:paraId="7EA1E9DD" w14:textId="069C25CD" w:rsidR="006E310A" w:rsidRDefault="00175BE8" w:rsidP="00175BE8">
      <w:r>
        <w:t xml:space="preserve">                                                                                                   </w:t>
      </w:r>
      <w:r w:rsidR="006E310A" w:rsidRPr="006E310A">
        <w:t>Diploma in information technology</w:t>
      </w:r>
    </w:p>
    <w:p w14:paraId="49AA764D" w14:textId="77777777" w:rsidR="006E310A" w:rsidRDefault="006E310A" w:rsidP="006E310A">
      <w:pPr>
        <w:ind w:left="4248" w:firstLine="708"/>
        <w:jc w:val="center"/>
        <w:rPr>
          <w:rFonts w:asciiTheme="majorHAnsi" w:hAnsiTheme="majorHAnsi" w:cstheme="minorHAnsi"/>
          <w:sz w:val="22"/>
          <w:szCs w:val="22"/>
        </w:rPr>
      </w:pPr>
    </w:p>
    <w:p w14:paraId="7E5459BB" w14:textId="77777777" w:rsidR="00175BE8" w:rsidRDefault="00175BE8" w:rsidP="00175BE8">
      <w:pPr>
        <w:spacing w:line="360" w:lineRule="auto"/>
        <w:ind w:left="4248" w:firstLine="708"/>
        <w:rPr>
          <w:rFonts w:asciiTheme="majorHAnsi" w:hAnsiTheme="majorHAnsi" w:cstheme="minorHAnsi"/>
          <w:color w:val="808080" w:themeColor="background1" w:themeShade="80"/>
          <w:sz w:val="22"/>
          <w:szCs w:val="22"/>
        </w:rPr>
      </w:pPr>
      <w:r>
        <w:rPr>
          <w:rFonts w:asciiTheme="majorHAnsi" w:hAnsiTheme="majorHAnsi" w:cstheme="minorHAnsi"/>
          <w:color w:val="808080" w:themeColor="background1" w:themeShade="80"/>
          <w:sz w:val="22"/>
          <w:szCs w:val="22"/>
        </w:rPr>
        <w:t xml:space="preserve">   </w:t>
      </w:r>
      <w:r w:rsidR="006E310A" w:rsidRPr="006E310A">
        <w:rPr>
          <w:rFonts w:asciiTheme="majorHAnsi" w:hAnsiTheme="majorHAnsi" w:cstheme="minorHAnsi"/>
          <w:color w:val="808080" w:themeColor="background1" w:themeShade="80"/>
          <w:sz w:val="22"/>
          <w:szCs w:val="22"/>
        </w:rPr>
        <w:t>N</w:t>
      </w:r>
      <w:r>
        <w:rPr>
          <w:rFonts w:asciiTheme="majorHAnsi" w:hAnsiTheme="majorHAnsi" w:cstheme="minorHAnsi"/>
          <w:color w:val="808080" w:themeColor="background1" w:themeShade="80"/>
          <w:sz w:val="22"/>
          <w:szCs w:val="22"/>
        </w:rPr>
        <w:t>YERI</w:t>
      </w:r>
      <w:r w:rsidR="006E310A" w:rsidRPr="006E310A">
        <w:rPr>
          <w:rFonts w:asciiTheme="majorHAnsi" w:hAnsiTheme="majorHAnsi" w:cstheme="minorHAnsi"/>
          <w:color w:val="808080" w:themeColor="background1" w:themeShade="80"/>
          <w:sz w:val="22"/>
          <w:szCs w:val="22"/>
        </w:rPr>
        <w:t xml:space="preserve"> </w:t>
      </w:r>
      <w:r>
        <w:rPr>
          <w:rFonts w:asciiTheme="majorHAnsi" w:hAnsiTheme="majorHAnsi" w:cstheme="minorHAnsi"/>
          <w:color w:val="808080" w:themeColor="background1" w:themeShade="80"/>
          <w:sz w:val="22"/>
          <w:szCs w:val="22"/>
        </w:rPr>
        <w:t>HIGH</w:t>
      </w:r>
      <w:r w:rsidR="006E310A" w:rsidRPr="006E310A">
        <w:rPr>
          <w:rFonts w:asciiTheme="majorHAnsi" w:hAnsiTheme="majorHAnsi" w:cstheme="minorHAnsi"/>
          <w:color w:val="808080" w:themeColor="background1" w:themeShade="80"/>
          <w:sz w:val="22"/>
          <w:szCs w:val="22"/>
        </w:rPr>
        <w:t xml:space="preserve"> S</w:t>
      </w:r>
      <w:r>
        <w:rPr>
          <w:rFonts w:asciiTheme="majorHAnsi" w:hAnsiTheme="majorHAnsi" w:cstheme="minorHAnsi"/>
          <w:color w:val="808080" w:themeColor="background1" w:themeShade="80"/>
          <w:sz w:val="22"/>
          <w:szCs w:val="22"/>
        </w:rPr>
        <w:t>CHOOL</w:t>
      </w:r>
      <w:r w:rsidR="006E310A" w:rsidRPr="006E310A">
        <w:rPr>
          <w:rFonts w:asciiTheme="majorHAnsi" w:hAnsiTheme="majorHAnsi" w:cstheme="minorHAnsi"/>
          <w:color w:val="808080" w:themeColor="background1" w:themeShade="80"/>
          <w:sz w:val="22"/>
          <w:szCs w:val="22"/>
        </w:rPr>
        <w:t xml:space="preserve"> </w:t>
      </w:r>
    </w:p>
    <w:p w14:paraId="5C39B792" w14:textId="229AA45C" w:rsidR="006E310A" w:rsidRPr="00175BE8" w:rsidRDefault="005D4563" w:rsidP="00175BE8">
      <w:pPr>
        <w:spacing w:line="360" w:lineRule="auto"/>
        <w:ind w:left="4248" w:firstLine="708"/>
        <w:rPr>
          <w:rFonts w:asciiTheme="majorHAnsi" w:hAnsiTheme="majorHAnsi" w:cstheme="minorHAnsi"/>
          <w:color w:val="808080" w:themeColor="background1" w:themeShade="80"/>
        </w:rPr>
      </w:pPr>
      <w:r>
        <w:rPr>
          <w:rFonts w:asciiTheme="majorHAnsi" w:hAnsiTheme="majorHAnsi" w:cstheme="minorHAnsi"/>
          <w:noProof/>
          <w:color w:val="FFFFFF" w:themeColor="background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1A0268E" wp14:editId="1952BB18">
                <wp:simplePos x="0" y="0"/>
                <wp:positionH relativeFrom="column">
                  <wp:posOffset>-830581</wp:posOffset>
                </wp:positionH>
                <wp:positionV relativeFrom="paragraph">
                  <wp:posOffset>131445</wp:posOffset>
                </wp:positionV>
                <wp:extent cx="3670821" cy="0"/>
                <wp:effectExtent l="0" t="0" r="0" b="0"/>
                <wp:wrapNone/>
                <wp:docPr id="204360555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7082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3B6BE6E" id="Straight Connector 5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65.4pt,10.35pt" to="223.65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" strokecolor="#00798b [3204]" strokeweight=".5pt">
                <v:stroke joinstyle="miter"/>
              </v:line>
            </w:pict>
          </mc:Fallback>
        </mc:AlternateContent>
      </w:r>
      <w:r w:rsidR="00175BE8">
        <w:rPr>
          <w:rFonts w:asciiTheme="majorHAnsi" w:hAnsiTheme="majorHAnsi" w:cstheme="minorHAnsi"/>
          <w:color w:val="808080" w:themeColor="background1" w:themeShade="80"/>
          <w:sz w:val="22"/>
          <w:szCs w:val="22"/>
        </w:rPr>
        <w:t xml:space="preserve">              </w:t>
      </w:r>
      <w:r w:rsidR="006E310A" w:rsidRPr="00175BE8">
        <w:rPr>
          <w:rStyle w:val="Contact2Char"/>
          <w:sz w:val="18"/>
        </w:rPr>
        <w:t>2020-20</w:t>
      </w:r>
      <w:r w:rsidR="00175BE8" w:rsidRPr="00175BE8">
        <w:rPr>
          <w:rStyle w:val="Contact2Char"/>
          <w:sz w:val="18"/>
        </w:rPr>
        <w:t>23</w:t>
      </w:r>
    </w:p>
    <w:p w14:paraId="209F48D4" w14:textId="77777777" w:rsidR="00175BE8" w:rsidRDefault="006E310A" w:rsidP="00175BE8">
      <w:pPr>
        <w:spacing w:line="360" w:lineRule="auto"/>
        <w:ind w:left="4248" w:firstLine="708"/>
      </w:pPr>
      <w:r w:rsidRPr="006E310A">
        <w:t xml:space="preserve">Kenya Certificate of Secondary Education (KCSE) </w:t>
      </w:r>
    </w:p>
    <w:p w14:paraId="749C2ABB" w14:textId="0E515F48" w:rsidR="006E310A" w:rsidRPr="006E310A" w:rsidRDefault="00175BE8" w:rsidP="00175BE8">
      <w:pPr>
        <w:spacing w:line="360" w:lineRule="auto"/>
        <w:ind w:left="4248" w:firstLine="708"/>
      </w:pPr>
      <w:r>
        <w:t xml:space="preserve">                  </w:t>
      </w:r>
      <w:r w:rsidR="006E310A" w:rsidRPr="006E310A">
        <w:t>Grade: C-</w:t>
      </w:r>
    </w:p>
    <w:sectPr w:rsidR="006E310A" w:rsidRPr="006E310A" w:rsidSect="00C66715">
      <w:pgSz w:w="12240" w:h="15840" w:code="1"/>
      <w:pgMar w:top="720" w:right="1134" w:bottom="0" w:left="1418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80AF7" w14:textId="77777777" w:rsidR="00054A76" w:rsidRDefault="00054A76" w:rsidP="00BA3E51">
      <w:pPr>
        <w:spacing w:line="240" w:lineRule="auto"/>
      </w:pPr>
      <w:r>
        <w:separator/>
      </w:r>
    </w:p>
  </w:endnote>
  <w:endnote w:type="continuationSeparator" w:id="0">
    <w:p w14:paraId="62960BAE" w14:textId="77777777" w:rsidR="00054A76" w:rsidRDefault="00054A76" w:rsidP="00BA3E5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8BA02" w14:textId="77777777" w:rsidR="00054A76" w:rsidRDefault="00054A76" w:rsidP="00BA3E51">
      <w:pPr>
        <w:spacing w:line="240" w:lineRule="auto"/>
      </w:pPr>
      <w:r>
        <w:separator/>
      </w:r>
    </w:p>
  </w:footnote>
  <w:footnote w:type="continuationSeparator" w:id="0">
    <w:p w14:paraId="7A9919A0" w14:textId="77777777" w:rsidR="00054A76" w:rsidRDefault="00054A76" w:rsidP="00BA3E5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8832473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C370117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835A891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75FA6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4342C3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3A435190"/>
    <w:multiLevelType w:val="multilevel"/>
    <w:tmpl w:val="A6906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906C93"/>
    <w:multiLevelType w:val="multilevel"/>
    <w:tmpl w:val="0DFA88B4"/>
    <w:styleLink w:val="BullettedList"/>
    <w:lvl w:ilvl="0">
      <w:start w:val="1"/>
      <w:numFmt w:val="bullet"/>
      <w:pStyle w:val="ListBullet"/>
      <w:lvlText w:val=""/>
      <w:lvlJc w:val="left"/>
      <w:pPr>
        <w:ind w:left="288" w:hanging="288"/>
      </w:pPr>
      <w:rPr>
        <w:rFonts w:ascii="Symbol" w:hAnsi="Symbol" w:hint="default"/>
        <w:color w:val="999999" w:themeColor="background2"/>
      </w:rPr>
    </w:lvl>
    <w:lvl w:ilvl="1">
      <w:start w:val="1"/>
      <w:numFmt w:val="bullet"/>
      <w:pStyle w:val="ListBullet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pStyle w:val="ListBullet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pStyle w:val="ListBullet4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pStyle w:val="ListBullet5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1149C4"/>
    <w:multiLevelType w:val="hybridMultilevel"/>
    <w:tmpl w:val="3DDA383E"/>
    <w:lvl w:ilvl="0" w:tplc="7758FB06">
      <w:start w:val="1"/>
      <w:numFmt w:val="bullet"/>
      <w:pStyle w:val="ListParagraph"/>
      <w:lvlText w:val=""/>
      <w:lvlJc w:val="left"/>
      <w:pPr>
        <w:ind w:left="1440" w:hanging="360"/>
      </w:pPr>
      <w:rPr>
        <w:rFonts w:ascii="Wingdings" w:hAnsi="Wingdings" w:hint="default"/>
        <w:color w:val="999999" w:themeColor="background2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E697E3D"/>
    <w:multiLevelType w:val="hybridMultilevel"/>
    <w:tmpl w:val="C3E23588"/>
    <w:lvl w:ilvl="0" w:tplc="F60011C4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348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4209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492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64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369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708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80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529" w:hanging="360"/>
      </w:pPr>
      <w:rPr>
        <w:rFonts w:ascii="Wingdings" w:hAnsi="Wingdings" w:hint="default"/>
      </w:rPr>
    </w:lvl>
  </w:abstractNum>
  <w:abstractNum w:abstractNumId="9" w15:restartNumberingAfterBreak="0">
    <w:nsid w:val="75D94A98"/>
    <w:multiLevelType w:val="hybridMultilevel"/>
    <w:tmpl w:val="0DFA88B4"/>
    <w:numStyleLink w:val="BullettedList"/>
  </w:abstractNum>
  <w:num w:numId="1" w16cid:durableId="1147940132">
    <w:abstractNumId w:val="7"/>
  </w:num>
  <w:num w:numId="2" w16cid:durableId="360589464">
    <w:abstractNumId w:val="4"/>
  </w:num>
  <w:num w:numId="3" w16cid:durableId="1108499708">
    <w:abstractNumId w:val="6"/>
  </w:num>
  <w:num w:numId="4" w16cid:durableId="867598323">
    <w:abstractNumId w:val="3"/>
  </w:num>
  <w:num w:numId="5" w16cid:durableId="1430348988">
    <w:abstractNumId w:val="2"/>
  </w:num>
  <w:num w:numId="6" w16cid:durableId="769856665">
    <w:abstractNumId w:val="1"/>
  </w:num>
  <w:num w:numId="7" w16cid:durableId="205916640">
    <w:abstractNumId w:val="0"/>
  </w:num>
  <w:num w:numId="8" w16cid:durableId="329525300">
    <w:abstractNumId w:val="9"/>
  </w:num>
  <w:num w:numId="9" w16cid:durableId="1246384058">
    <w:abstractNumId w:val="5"/>
  </w:num>
  <w:num w:numId="10" w16cid:durableId="148897857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attachedTemplate r:id="rId1"/>
  <w:stylePaneSortMethod w:val="00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A76"/>
    <w:rsid w:val="00025D23"/>
    <w:rsid w:val="000407F5"/>
    <w:rsid w:val="00041F8A"/>
    <w:rsid w:val="00045F2E"/>
    <w:rsid w:val="00054A76"/>
    <w:rsid w:val="00055BBC"/>
    <w:rsid w:val="00073BF3"/>
    <w:rsid w:val="00081B51"/>
    <w:rsid w:val="00084F77"/>
    <w:rsid w:val="000D3891"/>
    <w:rsid w:val="000F3FE2"/>
    <w:rsid w:val="00140582"/>
    <w:rsid w:val="00162614"/>
    <w:rsid w:val="00175BE8"/>
    <w:rsid w:val="00177BCB"/>
    <w:rsid w:val="00184BEC"/>
    <w:rsid w:val="001A313A"/>
    <w:rsid w:val="001C6718"/>
    <w:rsid w:val="001D0CF8"/>
    <w:rsid w:val="001F0C75"/>
    <w:rsid w:val="00200FC4"/>
    <w:rsid w:val="00217454"/>
    <w:rsid w:val="002251C8"/>
    <w:rsid w:val="00254390"/>
    <w:rsid w:val="00293BB8"/>
    <w:rsid w:val="002A4A92"/>
    <w:rsid w:val="002D5478"/>
    <w:rsid w:val="00364B5C"/>
    <w:rsid w:val="00373FC8"/>
    <w:rsid w:val="00386DD3"/>
    <w:rsid w:val="00394816"/>
    <w:rsid w:val="003976A8"/>
    <w:rsid w:val="003B3A48"/>
    <w:rsid w:val="003C5242"/>
    <w:rsid w:val="003E7783"/>
    <w:rsid w:val="0041420A"/>
    <w:rsid w:val="00442793"/>
    <w:rsid w:val="00442A0E"/>
    <w:rsid w:val="00443C70"/>
    <w:rsid w:val="0045059C"/>
    <w:rsid w:val="004B419A"/>
    <w:rsid w:val="004D74C1"/>
    <w:rsid w:val="004E6AB2"/>
    <w:rsid w:val="00535F87"/>
    <w:rsid w:val="00564622"/>
    <w:rsid w:val="005765A2"/>
    <w:rsid w:val="005B3227"/>
    <w:rsid w:val="005D4563"/>
    <w:rsid w:val="005E0657"/>
    <w:rsid w:val="005F4D16"/>
    <w:rsid w:val="006755BF"/>
    <w:rsid w:val="006C0673"/>
    <w:rsid w:val="006C75D7"/>
    <w:rsid w:val="006E310A"/>
    <w:rsid w:val="006F031F"/>
    <w:rsid w:val="00703D7E"/>
    <w:rsid w:val="00705647"/>
    <w:rsid w:val="00713B95"/>
    <w:rsid w:val="00747832"/>
    <w:rsid w:val="007E5AAA"/>
    <w:rsid w:val="007E6083"/>
    <w:rsid w:val="0081316C"/>
    <w:rsid w:val="00855181"/>
    <w:rsid w:val="008643BF"/>
    <w:rsid w:val="00873F12"/>
    <w:rsid w:val="00893796"/>
    <w:rsid w:val="008A009C"/>
    <w:rsid w:val="008A65BA"/>
    <w:rsid w:val="008B1112"/>
    <w:rsid w:val="008D4A99"/>
    <w:rsid w:val="008E4EF1"/>
    <w:rsid w:val="00905659"/>
    <w:rsid w:val="00914419"/>
    <w:rsid w:val="00935402"/>
    <w:rsid w:val="00962E61"/>
    <w:rsid w:val="00964CD8"/>
    <w:rsid w:val="00976E5A"/>
    <w:rsid w:val="00983E40"/>
    <w:rsid w:val="00986331"/>
    <w:rsid w:val="009C7105"/>
    <w:rsid w:val="009D1934"/>
    <w:rsid w:val="009E3575"/>
    <w:rsid w:val="00A01164"/>
    <w:rsid w:val="00A31B03"/>
    <w:rsid w:val="00A72268"/>
    <w:rsid w:val="00AB7FE5"/>
    <w:rsid w:val="00AC1E5A"/>
    <w:rsid w:val="00AC383F"/>
    <w:rsid w:val="00B0314F"/>
    <w:rsid w:val="00B26319"/>
    <w:rsid w:val="00B87E22"/>
    <w:rsid w:val="00B9245D"/>
    <w:rsid w:val="00BA2D2C"/>
    <w:rsid w:val="00BA3E51"/>
    <w:rsid w:val="00BB3142"/>
    <w:rsid w:val="00C155FC"/>
    <w:rsid w:val="00C348EF"/>
    <w:rsid w:val="00C45D7E"/>
    <w:rsid w:val="00C66715"/>
    <w:rsid w:val="00C73E98"/>
    <w:rsid w:val="00CB1D3C"/>
    <w:rsid w:val="00CC17FB"/>
    <w:rsid w:val="00D666BB"/>
    <w:rsid w:val="00D8505D"/>
    <w:rsid w:val="00DD0593"/>
    <w:rsid w:val="00E04462"/>
    <w:rsid w:val="00E20245"/>
    <w:rsid w:val="00E26869"/>
    <w:rsid w:val="00E270D1"/>
    <w:rsid w:val="00E35010"/>
    <w:rsid w:val="00E4379F"/>
    <w:rsid w:val="00E80C1C"/>
    <w:rsid w:val="00E84964"/>
    <w:rsid w:val="00E95D08"/>
    <w:rsid w:val="00EA0042"/>
    <w:rsid w:val="00EF639B"/>
    <w:rsid w:val="00F50BC6"/>
    <w:rsid w:val="00F908C3"/>
    <w:rsid w:val="00FA66A5"/>
    <w:rsid w:val="00FC150A"/>
    <w:rsid w:val="00FE2094"/>
    <w:rsid w:val="05800784"/>
    <w:rsid w:val="06BA3B30"/>
    <w:rsid w:val="083D863F"/>
    <w:rsid w:val="09D956A0"/>
    <w:rsid w:val="0F1FF4F2"/>
    <w:rsid w:val="1742DA27"/>
    <w:rsid w:val="1D478E04"/>
    <w:rsid w:val="20B34A7E"/>
    <w:rsid w:val="2518E0FC"/>
    <w:rsid w:val="25B198BE"/>
    <w:rsid w:val="26BCC29B"/>
    <w:rsid w:val="2A3BDED9"/>
    <w:rsid w:val="2BDC0D4D"/>
    <w:rsid w:val="2EE1D4A7"/>
    <w:rsid w:val="2F195061"/>
    <w:rsid w:val="35217A77"/>
    <w:rsid w:val="37ED74E4"/>
    <w:rsid w:val="3B38C5D8"/>
    <w:rsid w:val="3C8C92C3"/>
    <w:rsid w:val="3E88F574"/>
    <w:rsid w:val="404DD815"/>
    <w:rsid w:val="4071D08D"/>
    <w:rsid w:val="40F7DEBC"/>
    <w:rsid w:val="41E9A876"/>
    <w:rsid w:val="45A88B00"/>
    <w:rsid w:val="4C36D5AB"/>
    <w:rsid w:val="5157BED2"/>
    <w:rsid w:val="53AB43E0"/>
    <w:rsid w:val="53EDF693"/>
    <w:rsid w:val="589B024B"/>
    <w:rsid w:val="5DDB4AB7"/>
    <w:rsid w:val="5EBACEF5"/>
    <w:rsid w:val="5F048B59"/>
    <w:rsid w:val="61A99532"/>
    <w:rsid w:val="669399E3"/>
    <w:rsid w:val="6D496113"/>
    <w:rsid w:val="708101D5"/>
    <w:rsid w:val="71B09F41"/>
    <w:rsid w:val="73D3205E"/>
    <w:rsid w:val="7CC29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6537C4"/>
  <w15:chartTrackingRefBased/>
  <w15:docId w15:val="{CBBB6348-A66E-4152-89AB-0CB9DDB4C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333333" w:themeColor="text2"/>
        <w:sz w:val="18"/>
        <w:szCs w:val="18"/>
        <w:lang w:val="ru-RU" w:eastAsia="en-US" w:bidi="ar-SA"/>
      </w:rPr>
    </w:rPrDefault>
    <w:pPrDefault>
      <w:pPr>
        <w:spacing w:before="20" w:line="24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2614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2614"/>
    <w:pPr>
      <w:keepNext/>
      <w:keepLines/>
      <w:spacing w:line="420" w:lineRule="exact"/>
      <w:outlineLvl w:val="0"/>
    </w:pPr>
    <w:rPr>
      <w:rFonts w:asciiTheme="majorHAnsi" w:eastAsiaTheme="majorEastAsia" w:hAnsiTheme="majorHAnsi" w:cstheme="majorBidi"/>
      <w:caps/>
      <w:color w:val="FFFFFF" w:themeColor="background1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2614"/>
    <w:pPr>
      <w:keepNext/>
      <w:keepLines/>
      <w:spacing w:before="220" w:line="440" w:lineRule="exact"/>
      <w:outlineLvl w:val="1"/>
    </w:pPr>
    <w:rPr>
      <w:rFonts w:eastAsiaTheme="majorEastAsia" w:cstheme="majorBidi"/>
      <w:b/>
      <w:color w:val="434343" w:themeColor="accent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2614"/>
    <w:pPr>
      <w:keepNext/>
      <w:keepLines/>
      <w:spacing w:before="80" w:line="240" w:lineRule="auto"/>
      <w:outlineLvl w:val="2"/>
    </w:pPr>
    <w:rPr>
      <w:rFonts w:eastAsiaTheme="majorEastAsia" w:cstheme="majorBidi"/>
      <w:color w:val="FFFFFF" w:themeColor="background1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62614"/>
    <w:pPr>
      <w:keepNext/>
      <w:keepLines/>
      <w:spacing w:before="40"/>
      <w:outlineLvl w:val="3"/>
    </w:pPr>
    <w:rPr>
      <w:rFonts w:eastAsiaTheme="majorEastAsia" w:cstheme="majorBidi"/>
      <w:b/>
      <w:iCs/>
      <w:color w:val="BAE0E4" w:themeColor="accent5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62614"/>
    <w:pPr>
      <w:keepNext/>
      <w:keepLines/>
      <w:spacing w:before="120"/>
      <w:outlineLvl w:val="4"/>
    </w:pPr>
    <w:rPr>
      <w:rFonts w:eastAsiaTheme="majorEastAsia" w:cstheme="majorBidi"/>
      <w:color w:val="8CCBD2" w:themeColor="accent6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1C6718"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A313A"/>
  </w:style>
  <w:style w:type="paragraph" w:styleId="Footer">
    <w:name w:val="footer"/>
    <w:basedOn w:val="Normal"/>
    <w:link w:val="FooterChar"/>
    <w:uiPriority w:val="99"/>
    <w:semiHidden/>
    <w:rsid w:val="001C6718"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A313A"/>
  </w:style>
  <w:style w:type="paragraph" w:styleId="BalloonText">
    <w:name w:val="Balloon Text"/>
    <w:basedOn w:val="Normal"/>
    <w:link w:val="BalloonTextChar"/>
    <w:uiPriority w:val="99"/>
    <w:semiHidden/>
    <w:unhideWhenUsed/>
    <w:rsid w:val="00BA3E51"/>
    <w:pPr>
      <w:spacing w:line="240" w:lineRule="auto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3E51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BA3E51"/>
    <w:rPr>
      <w:color w:val="808080"/>
    </w:rPr>
  </w:style>
  <w:style w:type="table" w:styleId="TableGrid">
    <w:name w:val="Table Grid"/>
    <w:basedOn w:val="TableNormal"/>
    <w:uiPriority w:val="39"/>
    <w:rsid w:val="00BA3E5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62614"/>
    <w:rPr>
      <w:rFonts w:asciiTheme="majorHAnsi" w:eastAsiaTheme="majorEastAsia" w:hAnsiTheme="majorHAnsi" w:cstheme="majorBidi"/>
      <w:caps/>
      <w:color w:val="FFFFFF" w:themeColor="background1"/>
      <w:sz w:val="36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162614"/>
    <w:rPr>
      <w:rFonts w:eastAsiaTheme="majorEastAsia" w:cstheme="majorBidi"/>
      <w:b/>
      <w:color w:val="434343" w:themeColor="accent3"/>
      <w:sz w:val="28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162614"/>
    <w:rPr>
      <w:rFonts w:eastAsiaTheme="majorEastAsia" w:cstheme="majorBidi"/>
      <w:color w:val="FFFFFF" w:themeColor="background1"/>
      <w:sz w:val="28"/>
      <w:szCs w:val="24"/>
      <w:lang w:val="en-US"/>
    </w:rPr>
  </w:style>
  <w:style w:type="character" w:styleId="Hyperlink">
    <w:name w:val="Hyperlink"/>
    <w:basedOn w:val="DefaultParagraphFont"/>
    <w:uiPriority w:val="99"/>
    <w:semiHidden/>
    <w:rsid w:val="000F3FE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F3FE2"/>
    <w:rPr>
      <w:color w:val="605E5C"/>
      <w:shd w:val="clear" w:color="auto" w:fill="E1DFDD"/>
    </w:rPr>
  </w:style>
  <w:style w:type="paragraph" w:styleId="NoSpacing">
    <w:name w:val="No Spacing"/>
    <w:uiPriority w:val="1"/>
    <w:semiHidden/>
    <w:rsid w:val="000F3FE2"/>
    <w:pPr>
      <w:spacing w:line="440" w:lineRule="exact"/>
    </w:pPr>
    <w:rPr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62614"/>
    <w:rPr>
      <w:rFonts w:eastAsiaTheme="majorEastAsia" w:cstheme="majorBidi"/>
      <w:b/>
      <w:iCs/>
      <w:color w:val="BAE0E4" w:themeColor="accent5"/>
      <w:sz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162614"/>
    <w:rPr>
      <w:rFonts w:eastAsiaTheme="majorEastAsia" w:cstheme="majorBidi"/>
      <w:color w:val="8CCBD2" w:themeColor="accent6"/>
      <w:sz w:val="28"/>
      <w:lang w:val="en-US"/>
    </w:rPr>
  </w:style>
  <w:style w:type="paragraph" w:styleId="ListParagraph">
    <w:name w:val="List Paragraph"/>
    <w:basedOn w:val="Normal"/>
    <w:uiPriority w:val="34"/>
    <w:semiHidden/>
    <w:rsid w:val="00443C70"/>
    <w:pPr>
      <w:numPr>
        <w:numId w:val="1"/>
      </w:numPr>
      <w:spacing w:line="400" w:lineRule="exact"/>
      <w:ind w:left="568" w:hanging="284"/>
      <w:contextualSpacing/>
    </w:pPr>
    <w:rPr>
      <w:color w:val="00798B" w:themeColor="accent1"/>
      <w:sz w:val="28"/>
    </w:rPr>
  </w:style>
  <w:style w:type="paragraph" w:styleId="Date">
    <w:name w:val="Date"/>
    <w:basedOn w:val="Normal"/>
    <w:next w:val="Normal"/>
    <w:link w:val="DateChar"/>
    <w:uiPriority w:val="99"/>
    <w:qFormat/>
    <w:rsid w:val="00162614"/>
    <w:rPr>
      <w:caps/>
      <w:color w:val="00798B" w:themeColor="accent1"/>
    </w:rPr>
  </w:style>
  <w:style w:type="character" w:customStyle="1" w:styleId="DateChar">
    <w:name w:val="Date Char"/>
    <w:basedOn w:val="DefaultParagraphFont"/>
    <w:link w:val="Date"/>
    <w:uiPriority w:val="99"/>
    <w:rsid w:val="00162614"/>
    <w:rPr>
      <w:caps/>
      <w:color w:val="00798B" w:themeColor="accent1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8505D"/>
    <w:pPr>
      <w:spacing w:line="800" w:lineRule="exact"/>
      <w:contextualSpacing/>
    </w:pPr>
    <w:rPr>
      <w:rFonts w:asciiTheme="majorHAnsi" w:eastAsiaTheme="majorEastAsia" w:hAnsiTheme="majorHAnsi" w:cstheme="majorBidi"/>
      <w:caps/>
      <w:color w:val="FFFFFF" w:themeColor="background1"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05D"/>
    <w:rPr>
      <w:rFonts w:asciiTheme="majorHAnsi" w:eastAsiaTheme="majorEastAsia" w:hAnsiTheme="majorHAnsi" w:cstheme="majorBidi"/>
      <w:caps/>
      <w:color w:val="FFFFFF" w:themeColor="background1"/>
      <w:kern w:val="28"/>
      <w:sz w:val="70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614"/>
    <w:pPr>
      <w:numPr>
        <w:ilvl w:val="1"/>
      </w:numPr>
      <w:spacing w:line="800" w:lineRule="exact"/>
    </w:pPr>
    <w:rPr>
      <w:rFonts w:asciiTheme="majorHAnsi" w:eastAsiaTheme="minorEastAsia" w:hAnsiTheme="majorHAnsi"/>
      <w:caps/>
      <w:color w:val="D9D9D9" w:themeColor="accent3" w:themeTint="33"/>
      <w:sz w:val="70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162614"/>
    <w:rPr>
      <w:rFonts w:asciiTheme="majorHAnsi" w:eastAsiaTheme="minorEastAsia" w:hAnsiTheme="majorHAnsi"/>
      <w:caps/>
      <w:color w:val="D9D9D9" w:themeColor="accent3" w:themeTint="33"/>
      <w:sz w:val="70"/>
      <w:szCs w:val="22"/>
      <w:lang w:val="en-US"/>
    </w:rPr>
  </w:style>
  <w:style w:type="paragraph" w:customStyle="1" w:styleId="Contact1">
    <w:name w:val="Contact 1"/>
    <w:basedOn w:val="Normal"/>
    <w:link w:val="Contact1Char"/>
    <w:uiPriority w:val="12"/>
    <w:qFormat/>
    <w:rsid w:val="00162614"/>
    <w:pPr>
      <w:spacing w:line="240" w:lineRule="auto"/>
    </w:pPr>
    <w:rPr>
      <w:sz w:val="28"/>
    </w:rPr>
  </w:style>
  <w:style w:type="paragraph" w:customStyle="1" w:styleId="Contact2">
    <w:name w:val="Contact 2"/>
    <w:basedOn w:val="Normal"/>
    <w:link w:val="Contact2Char"/>
    <w:uiPriority w:val="12"/>
    <w:qFormat/>
    <w:rsid w:val="00162614"/>
    <w:pPr>
      <w:spacing w:line="240" w:lineRule="auto"/>
    </w:pPr>
    <w:rPr>
      <w:color w:val="00798B" w:themeColor="accent1"/>
      <w:sz w:val="28"/>
    </w:rPr>
  </w:style>
  <w:style w:type="character" w:customStyle="1" w:styleId="Contact1Char">
    <w:name w:val="Contact 1 Char"/>
    <w:basedOn w:val="DefaultParagraphFont"/>
    <w:link w:val="Contact1"/>
    <w:uiPriority w:val="12"/>
    <w:rsid w:val="00162614"/>
    <w:rPr>
      <w:sz w:val="28"/>
      <w:lang w:val="en-US"/>
    </w:rPr>
  </w:style>
  <w:style w:type="paragraph" w:styleId="ListBullet">
    <w:name w:val="List Bullet"/>
    <w:basedOn w:val="Normal"/>
    <w:uiPriority w:val="99"/>
    <w:qFormat/>
    <w:rsid w:val="00162614"/>
    <w:pPr>
      <w:numPr>
        <w:numId w:val="8"/>
      </w:numPr>
      <w:spacing w:before="0" w:line="400" w:lineRule="exact"/>
      <w:contextualSpacing/>
    </w:pPr>
    <w:rPr>
      <w:color w:val="00798B" w:themeColor="accent1"/>
      <w:sz w:val="28"/>
    </w:rPr>
  </w:style>
  <w:style w:type="character" w:customStyle="1" w:styleId="Contact2Char">
    <w:name w:val="Contact 2 Char"/>
    <w:basedOn w:val="DefaultParagraphFont"/>
    <w:link w:val="Contact2"/>
    <w:uiPriority w:val="12"/>
    <w:rsid w:val="00162614"/>
    <w:rPr>
      <w:color w:val="00798B" w:themeColor="accent1"/>
      <w:sz w:val="28"/>
      <w:lang w:val="en-US"/>
    </w:rPr>
  </w:style>
  <w:style w:type="numbering" w:customStyle="1" w:styleId="BullettedList">
    <w:name w:val="BullettedList"/>
    <w:uiPriority w:val="99"/>
    <w:rsid w:val="00373FC8"/>
    <w:pPr>
      <w:numPr>
        <w:numId w:val="3"/>
      </w:numPr>
    </w:pPr>
  </w:style>
  <w:style w:type="paragraph" w:styleId="ListBullet2">
    <w:name w:val="List Bullet 2"/>
    <w:basedOn w:val="Normal"/>
    <w:uiPriority w:val="99"/>
    <w:semiHidden/>
    <w:unhideWhenUsed/>
    <w:rsid w:val="00373FC8"/>
    <w:pPr>
      <w:numPr>
        <w:ilvl w:val="1"/>
        <w:numId w:val="8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373FC8"/>
    <w:pPr>
      <w:numPr>
        <w:ilvl w:val="2"/>
        <w:numId w:val="8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373FC8"/>
    <w:pPr>
      <w:numPr>
        <w:ilvl w:val="3"/>
        <w:numId w:val="8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373FC8"/>
    <w:pPr>
      <w:numPr>
        <w:ilvl w:val="4"/>
        <w:numId w:val="8"/>
      </w:numPr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DD05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sv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1.png"/><Relationship Id="rId17" Type="http://schemas.openxmlformats.org/officeDocument/2006/relationships/image" Target="media/image6.sv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35600.github.io/verse-vault/" TargetMode="External"/><Relationship Id="rId5" Type="http://schemas.openxmlformats.org/officeDocument/2006/relationships/styles" Target="styles.xml"/><Relationship Id="rId15" Type="http://schemas.openxmlformats.org/officeDocument/2006/relationships/image" Target="media/image4.svg"/><Relationship Id="rId10" Type="http://schemas.openxmlformats.org/officeDocument/2006/relationships/hyperlink" Target="https://35600.github.io/verse-vault/" TargetMode="External"/><Relationship Id="rId19" Type="http://schemas.openxmlformats.org/officeDocument/2006/relationships/glossaryDocument" Target="glossary/document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Microsoft\Templates\Color%20block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1C34436AA5347BD952DA0809C1712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BA61B1-4251-4DA7-989B-9A34D092108C}"/>
      </w:docPartPr>
      <w:docPartBody>
        <w:p w:rsidR="00561A94" w:rsidRDefault="00561A94">
          <w:pPr>
            <w:pStyle w:val="11C34436AA5347BD952DA0809C1712A4"/>
          </w:pPr>
          <w:r w:rsidRPr="00C45D7E">
            <w:t>PROFILE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A94"/>
    <w:rsid w:val="00561A94"/>
    <w:rsid w:val="00B26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E" w:eastAsia="en-K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AF1807A088B4544A9AEA0E09BE59100">
    <w:name w:val="FAF1807A088B4544A9AEA0E09BE59100"/>
  </w:style>
  <w:style w:type="paragraph" w:customStyle="1" w:styleId="FDFEA6B9628A4493A84F1F4462D56473">
    <w:name w:val="FDFEA6B9628A4493A84F1F4462D56473"/>
  </w:style>
  <w:style w:type="paragraph" w:customStyle="1" w:styleId="63681DB201D74D808F26B8B317A94B8A">
    <w:name w:val="63681DB201D74D808F26B8B317A94B8A"/>
  </w:style>
  <w:style w:type="paragraph" w:customStyle="1" w:styleId="03E7A755AE7F4F749D27ECE5DB42D2A7">
    <w:name w:val="03E7A755AE7F4F749D27ECE5DB42D2A7"/>
  </w:style>
  <w:style w:type="paragraph" w:customStyle="1" w:styleId="81AE2DE417604C4CBCD31A811FA1F4F7">
    <w:name w:val="81AE2DE417604C4CBCD31A811FA1F4F7"/>
  </w:style>
  <w:style w:type="paragraph" w:customStyle="1" w:styleId="11C34436AA5347BD952DA0809C1712A4">
    <w:name w:val="11C34436AA5347BD952DA0809C1712A4"/>
  </w:style>
  <w:style w:type="paragraph" w:customStyle="1" w:styleId="E1A41E2137F442D391F59EBFD92091B9">
    <w:name w:val="E1A41E2137F442D391F59EBFD92091B9"/>
  </w:style>
  <w:style w:type="paragraph" w:customStyle="1" w:styleId="517BA32D99AB457F88F9C82E06B6D061">
    <w:name w:val="517BA32D99AB457F88F9C82E06B6D061"/>
  </w:style>
  <w:style w:type="paragraph" w:customStyle="1" w:styleId="FF029B675BDB48DD92E01088FEF6ACCF">
    <w:name w:val="FF029B675BDB48DD92E01088FEF6ACCF"/>
  </w:style>
  <w:style w:type="paragraph" w:customStyle="1" w:styleId="35F28601F0AC4F17B04CE57EC5D218E6">
    <w:name w:val="35F28601F0AC4F17B04CE57EC5D218E6"/>
  </w:style>
  <w:style w:type="paragraph" w:customStyle="1" w:styleId="6C10D98C91E44CE590137BA9141E13C6">
    <w:name w:val="6C10D98C91E44CE590137BA9141E13C6"/>
  </w:style>
  <w:style w:type="paragraph" w:customStyle="1" w:styleId="010B38C659C047598A1033C533455F3E">
    <w:name w:val="010B38C659C047598A1033C533455F3E"/>
  </w:style>
  <w:style w:type="paragraph" w:customStyle="1" w:styleId="13CFF28FAE264D69B9BA3C9161F4B96E">
    <w:name w:val="13CFF28FAE264D69B9BA3C9161F4B96E"/>
  </w:style>
  <w:style w:type="paragraph" w:customStyle="1" w:styleId="F656E86A4D25465FAB16391706D08B73">
    <w:name w:val="F656E86A4D25465FAB16391706D08B73"/>
  </w:style>
  <w:style w:type="paragraph" w:customStyle="1" w:styleId="DE31897A25FF4E01A9F21E9D249275A3">
    <w:name w:val="DE31897A25FF4E01A9F21E9D249275A3"/>
  </w:style>
  <w:style w:type="paragraph" w:customStyle="1" w:styleId="C05F79E1760249AD9B8B7668DF9AAD07">
    <w:name w:val="C05F79E1760249AD9B8B7668DF9AAD07"/>
  </w:style>
  <w:style w:type="paragraph" w:customStyle="1" w:styleId="636004DDF3D44F629363A74778DAB501">
    <w:name w:val="636004DDF3D44F629363A74778DAB501"/>
  </w:style>
  <w:style w:type="paragraph" w:customStyle="1" w:styleId="4BFAA8CB560D4C37994F50E379CAB768">
    <w:name w:val="4BFAA8CB560D4C37994F50E379CAB768"/>
  </w:style>
  <w:style w:type="paragraph" w:customStyle="1" w:styleId="6ABA0F41A0854B6EBC3D7E336ABDEDB2">
    <w:name w:val="6ABA0F41A0854B6EBC3D7E336ABDEDB2"/>
  </w:style>
  <w:style w:type="paragraph" w:customStyle="1" w:styleId="02F8FB553C044D88A3B95D8737CEC24F">
    <w:name w:val="02F8FB553C044D88A3B95D8737CEC24F"/>
  </w:style>
  <w:style w:type="paragraph" w:customStyle="1" w:styleId="782EC9757F64488795D991D10D7AA6D3">
    <w:name w:val="782EC9757F64488795D991D10D7AA6D3"/>
  </w:style>
  <w:style w:type="paragraph" w:customStyle="1" w:styleId="9A48AC0BBBB84235AC154A9B1626DE60">
    <w:name w:val="9A48AC0BBBB84235AC154A9B1626DE60"/>
  </w:style>
  <w:style w:type="paragraph" w:customStyle="1" w:styleId="DF3ACA48DEE3460EBE54B4BF3361063A">
    <w:name w:val="DF3ACA48DEE3460EBE54B4BF3361063A"/>
  </w:style>
  <w:style w:type="paragraph" w:customStyle="1" w:styleId="367F3EF5C64F47B6AD2DEB907BCA303F">
    <w:name w:val="367F3EF5C64F47B6AD2DEB907BCA303F"/>
  </w:style>
  <w:style w:type="paragraph" w:customStyle="1" w:styleId="FB0AE291A31B417A981EFCA17467ADBB">
    <w:name w:val="FB0AE291A31B417A981EFCA17467ADBB"/>
  </w:style>
  <w:style w:type="paragraph" w:customStyle="1" w:styleId="07D78031081C40BFB90FDC87B217DAF2">
    <w:name w:val="07D78031081C40BFB90FDC87B217DAF2"/>
  </w:style>
  <w:style w:type="paragraph" w:customStyle="1" w:styleId="5657F25A158B444F9347F967B4EA4171">
    <w:name w:val="5657F25A158B444F9347F967B4EA4171"/>
  </w:style>
  <w:style w:type="paragraph" w:customStyle="1" w:styleId="466F4C219C324B68B03B1C704D44B687">
    <w:name w:val="466F4C219C324B68B03B1C704D44B687"/>
  </w:style>
  <w:style w:type="paragraph" w:customStyle="1" w:styleId="B78FCD7A8525453993D9935AD47D0ABB">
    <w:name w:val="B78FCD7A8525453993D9935AD47D0ABB"/>
  </w:style>
  <w:style w:type="paragraph" w:customStyle="1" w:styleId="EF8F8AD954A34773B159C7E676484675">
    <w:name w:val="EF8F8AD954A34773B159C7E676484675"/>
  </w:style>
  <w:style w:type="paragraph" w:customStyle="1" w:styleId="E6B2FC3C6C5A445884DE74E9EABF52B8">
    <w:name w:val="E6B2FC3C6C5A445884DE74E9EABF52B8"/>
  </w:style>
  <w:style w:type="paragraph" w:customStyle="1" w:styleId="E6E0A84F85AA44988C7B1B612C5083B0">
    <w:name w:val="E6E0A84F85AA44988C7B1B612C5083B0"/>
  </w:style>
  <w:style w:type="paragraph" w:customStyle="1" w:styleId="26FCA92FF5DC4DA5BD281C8161E12B28">
    <w:name w:val="26FCA92FF5DC4DA5BD281C8161E12B28"/>
  </w:style>
  <w:style w:type="paragraph" w:customStyle="1" w:styleId="AA680156A09D489FB30CCDEB79233863">
    <w:name w:val="AA680156A09D489FB30CCDEB79233863"/>
  </w:style>
  <w:style w:type="paragraph" w:customStyle="1" w:styleId="3FF964749C6346EA8408CD1F0D4A0A54">
    <w:name w:val="3FF964749C6346EA8408CD1F0D4A0A54"/>
  </w:style>
  <w:style w:type="paragraph" w:customStyle="1" w:styleId="86E4DA96CCF8414DA33D92B3B9C5A252">
    <w:name w:val="86E4DA96CCF8414DA33D92B3B9C5A252"/>
  </w:style>
  <w:style w:type="paragraph" w:customStyle="1" w:styleId="1642CFDA6FFB4D9597D884E958D16D34">
    <w:name w:val="1642CFDA6FFB4D9597D884E958D16D34"/>
  </w:style>
  <w:style w:type="paragraph" w:customStyle="1" w:styleId="9F02DE1AFE074240BCF6F5DF4ABB7342">
    <w:name w:val="9F02DE1AFE074240BCF6F5DF4ABB7342"/>
    <w:rsid w:val="00561A94"/>
  </w:style>
  <w:style w:type="paragraph" w:customStyle="1" w:styleId="13B86734326D4176B41F5BC01F11B845">
    <w:name w:val="13B86734326D4176B41F5BC01F11B845"/>
    <w:rsid w:val="00561A9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Custom 51">
      <a:dk1>
        <a:sysClr val="windowText" lastClr="000000"/>
      </a:dk1>
      <a:lt1>
        <a:sysClr val="window" lastClr="FFFFFF"/>
      </a:lt1>
      <a:dk2>
        <a:srgbClr val="333333"/>
      </a:dk2>
      <a:lt2>
        <a:srgbClr val="999999"/>
      </a:lt2>
      <a:accent1>
        <a:srgbClr val="00798B"/>
      </a:accent1>
      <a:accent2>
        <a:srgbClr val="ED7D31"/>
      </a:accent2>
      <a:accent3>
        <a:srgbClr val="434343"/>
      </a:accent3>
      <a:accent4>
        <a:srgbClr val="E6E6E6"/>
      </a:accent4>
      <a:accent5>
        <a:srgbClr val="BAE0E4"/>
      </a:accent5>
      <a:accent6>
        <a:srgbClr val="8CCBD2"/>
      </a:accent6>
      <a:hlink>
        <a:srgbClr val="0563C1"/>
      </a:hlink>
      <a:folHlink>
        <a:srgbClr val="954F72"/>
      </a:folHlink>
    </a:clrScheme>
    <a:fontScheme name="Custom 36">
      <a:majorFont>
        <a:latin typeface="Rockwell"/>
        <a:ea typeface=""/>
        <a:cs typeface=""/>
      </a:majorFont>
      <a:minorFont>
        <a:latin typeface="Arial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44994794-3D6F-4B38-A5F4-A311E797D34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9DE76ED-ADD1-4A8F-9D43-AF90AB9C1C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709B1BC-DA84-497F-A38B-04AC0E2963F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Color block resume</Template>
  <TotalTime>120</TotalTime>
  <Pages>1</Pages>
  <Words>194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Steve Ratemo</cp:lastModifiedBy>
  <cp:revision>1</cp:revision>
  <dcterms:created xsi:type="dcterms:W3CDTF">2025-11-30T16:50:00Z</dcterms:created>
  <dcterms:modified xsi:type="dcterms:W3CDTF">2025-11-30T18:50:00Z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